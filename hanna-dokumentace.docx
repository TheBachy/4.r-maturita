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238E6CA0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744090AD">
                  <wp:extent cx="3295650" cy="1276350"/>
                  <wp:effectExtent l="0" t="0" r="0" b="0"/>
                  <wp:docPr id="835562553" name="Picture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4B678B57" w:rsidR="00FC1F9B" w:rsidRPr="00C91564" w:rsidRDefault="00945E4A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Automatizované Arduino autíčko</w:t>
            </w:r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3862F20A" w:rsidR="00F03DA6" w:rsidRPr="00C91564" w:rsidRDefault="0068771D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>Bachar Hanna</w:t>
            </w:r>
          </w:p>
        </w:tc>
      </w:tr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52B98CD0" w:rsidR="00FC1F9B" w:rsidRPr="00E41AE1" w:rsidRDefault="00FC1F9B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6ECA8FC5" w:rsidR="005D5EFD" w:rsidRPr="005D5EFD" w:rsidRDefault="0068771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2021/2022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2"/>
          <w:headerReference w:type="first" r:id="rId13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BBD859A" w14:textId="77777777" w:rsidR="0068771D" w:rsidRDefault="00896E56" w:rsidP="0068771D">
      <w:pPr>
        <w:pStyle w:val="Heading4"/>
      </w:pPr>
      <w:r>
        <w:br w:type="page"/>
      </w:r>
      <w:r w:rsidR="00D967BB" w:rsidRPr="00D967BB">
        <w:lastRenderedPageBreak/>
        <w:t>Poděkování</w:t>
      </w:r>
    </w:p>
    <w:p w14:paraId="11707057" w14:textId="2676AE8A" w:rsidR="004A12E0" w:rsidRPr="00CB42DB" w:rsidRDefault="0068771D" w:rsidP="0068771D">
      <w:pPr>
        <w:pStyle w:val="Heading4"/>
        <w:rPr>
          <w:rStyle w:val="Pokec"/>
          <w:b w:val="0"/>
          <w:bCs w:val="0"/>
          <w:color w:val="auto"/>
        </w:rPr>
      </w:pPr>
      <w:r>
        <w:rPr>
          <w:b w:val="0"/>
          <w:bCs w:val="0"/>
        </w:rPr>
        <w:t xml:space="preserve">Rád bych poděkoval </w:t>
      </w:r>
      <w:r w:rsidR="00E54105">
        <w:rPr>
          <w:b w:val="0"/>
          <w:bCs w:val="0"/>
        </w:rPr>
        <w:t>I</w:t>
      </w:r>
      <w:r>
        <w:rPr>
          <w:b w:val="0"/>
          <w:bCs w:val="0"/>
        </w:rPr>
        <w:t>ng</w:t>
      </w:r>
      <w:r w:rsidR="00E54105">
        <w:rPr>
          <w:b w:val="0"/>
          <w:bCs w:val="0"/>
        </w:rPr>
        <w:t>. Petru Grussmannovi, za vedení práce</w:t>
      </w:r>
      <w:r w:rsidR="00A26AE4">
        <w:rPr>
          <w:b w:val="0"/>
          <w:bCs w:val="0"/>
        </w:rPr>
        <w:t xml:space="preserve"> a jeho trpělivost</w:t>
      </w:r>
      <w:r w:rsidR="00E54105">
        <w:rPr>
          <w:b w:val="0"/>
          <w:bCs w:val="0"/>
        </w:rPr>
        <w:t>.</w:t>
      </w:r>
    </w:p>
    <w:p w14:paraId="2EB3AA78" w14:textId="77777777" w:rsidR="004A12E0" w:rsidRPr="00CB42DB" w:rsidRDefault="008B6730" w:rsidP="00320CEC">
      <w:pPr>
        <w:spacing w:before="8520"/>
        <w:jc w:val="left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CB42DB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259356D6" w:rsidR="008B6730" w:rsidRPr="00CB42DB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</w:r>
      <w:r w:rsidR="00E54105" w:rsidRPr="00CB42DB">
        <w:rPr>
          <w:rStyle w:val="Pokec"/>
          <w:color w:val="auto"/>
        </w:rPr>
        <w:t>31.12.2021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77777777" w:rsidR="00F03DA6" w:rsidRPr="005F3335" w:rsidRDefault="00896E56" w:rsidP="005F3335">
      <w:pPr>
        <w:rPr>
          <w:b/>
          <w:sz w:val="28"/>
          <w:szCs w:val="28"/>
        </w:rPr>
      </w:pPr>
      <w:bookmarkStart w:id="1" w:name="_Toc37577728"/>
      <w:r>
        <w:rPr>
          <w:b/>
          <w:sz w:val="28"/>
          <w:szCs w:val="28"/>
        </w:rPr>
        <w:br w:type="page"/>
      </w:r>
      <w:bookmarkStart w:id="2" w:name="_Hlk92124771"/>
      <w:r w:rsidR="00F03DA6" w:rsidRPr="005F3335">
        <w:rPr>
          <w:b/>
          <w:sz w:val="28"/>
          <w:szCs w:val="28"/>
        </w:rPr>
        <w:lastRenderedPageBreak/>
        <w:t>A</w:t>
      </w:r>
      <w:bookmarkEnd w:id="1"/>
      <w:r w:rsidR="00D12AB2">
        <w:rPr>
          <w:b/>
          <w:sz w:val="28"/>
          <w:szCs w:val="28"/>
        </w:rPr>
        <w:t>NOTACE</w:t>
      </w:r>
      <w:bookmarkEnd w:id="2"/>
    </w:p>
    <w:p w14:paraId="0D0B940D" w14:textId="5C3A7B45" w:rsidR="00F03DA6" w:rsidRDefault="00E54105">
      <w:r>
        <w:t xml:space="preserve">Práce se zabývá </w:t>
      </w:r>
      <w:r w:rsidR="00094986">
        <w:t>využitím platformy Arduino k sestavení automatizovaného dvoukol</w:t>
      </w:r>
      <w:r w:rsidR="00531B1B">
        <w:t>ové</w:t>
      </w:r>
      <w:r w:rsidR="00094986">
        <w:t>ho autíčka</w:t>
      </w:r>
      <w:r w:rsidR="007C3CBA">
        <w:t xml:space="preserve"> za pomocí</w:t>
      </w:r>
      <w:r w:rsidR="00A3146A">
        <w:t xml:space="preserve"> infra</w:t>
      </w:r>
      <w:r w:rsidR="00F40A95">
        <w:t>červených sensorů</w:t>
      </w:r>
      <w:r w:rsidR="005E0B81">
        <w:t xml:space="preserve"> k navigování po černé čáře</w:t>
      </w:r>
      <w:r w:rsidR="005C582C">
        <w:t>,</w:t>
      </w:r>
      <w:r w:rsidR="007C3CBA">
        <w:t xml:space="preserve"> motor </w:t>
      </w:r>
      <w:r w:rsidR="00ED3D4C">
        <w:t>driveru</w:t>
      </w:r>
      <w:r w:rsidR="005E0B81">
        <w:t xml:space="preserve"> k ulehčení zapojení a ovládání</w:t>
      </w:r>
      <w:r w:rsidR="005C582C">
        <w:t xml:space="preserve"> motorů</w:t>
      </w:r>
      <w:r w:rsidR="00094986">
        <w:t>. Práce popisuje</w:t>
      </w:r>
      <w:r w:rsidR="005E0B81">
        <w:t xml:space="preserve"> teoretické</w:t>
      </w:r>
      <w:r w:rsidR="00094986">
        <w:t xml:space="preserve"> navržení,</w:t>
      </w:r>
      <w:r w:rsidR="005C582C">
        <w:t xml:space="preserve"> </w:t>
      </w:r>
      <w:r w:rsidR="00094986">
        <w:t xml:space="preserve">sestavení a testování </w:t>
      </w:r>
      <w:r w:rsidR="005E0B81">
        <w:t xml:space="preserve">celkového </w:t>
      </w:r>
      <w:r w:rsidR="00094986">
        <w:t>modelu</w:t>
      </w:r>
      <w:r w:rsidR="00CD045C">
        <w:t>.</w:t>
      </w:r>
    </w:p>
    <w:p w14:paraId="14A1A456" w14:textId="5EFBC380" w:rsidR="00094986" w:rsidRDefault="00094986">
      <w:pPr>
        <w:rPr>
          <w:b/>
          <w:sz w:val="28"/>
          <w:szCs w:val="28"/>
        </w:rPr>
      </w:pPr>
      <w:r>
        <w:rPr>
          <w:b/>
          <w:sz w:val="28"/>
          <w:szCs w:val="28"/>
        </w:rPr>
        <w:t>KLÍČOVÁ SLOVA</w:t>
      </w:r>
    </w:p>
    <w:p w14:paraId="7B87E029" w14:textId="2D158627" w:rsidR="00094986" w:rsidRPr="00CB42DB" w:rsidRDefault="00A26AE4">
      <w:pPr>
        <w:rPr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A26AE4">
        <w:t>Arduino</w:t>
      </w:r>
      <w:r>
        <w:t>, automatizace</w:t>
      </w:r>
      <w:r w:rsidR="00876204">
        <w:t>, programování</w:t>
      </w:r>
      <w:r>
        <w:t>, hardware, vozítko</w:t>
      </w:r>
      <w:r w:rsidR="006B51E6">
        <w:t>.</w:t>
      </w: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CB42DB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3A5CC172" w:rsidR="00294C06" w:rsidRDefault="00294C06"/>
    <w:p w14:paraId="13760AD5" w14:textId="328A4DBE" w:rsidR="00D13FB1" w:rsidRDefault="00D13FB1"/>
    <w:p w14:paraId="7ED54CFC" w14:textId="57F74D04" w:rsidR="00D13FB1" w:rsidRDefault="00D13FB1"/>
    <w:p w14:paraId="45527AD4" w14:textId="083EF1D5" w:rsidR="00D13FB1" w:rsidRDefault="00D13FB1"/>
    <w:p w14:paraId="71D0318C" w14:textId="5B09B866" w:rsidR="00D13FB1" w:rsidRDefault="00D13FB1"/>
    <w:p w14:paraId="1EF41AAA" w14:textId="15AFBE08" w:rsidR="00D13FB1" w:rsidRDefault="00D13FB1"/>
    <w:p w14:paraId="1219FD52" w14:textId="0A17E00D" w:rsidR="00D13FB1" w:rsidRDefault="00D13FB1"/>
    <w:p w14:paraId="50FAFB1C" w14:textId="47803757" w:rsidR="00D13FB1" w:rsidRDefault="00D13FB1"/>
    <w:p w14:paraId="1CD7DA1A" w14:textId="1FD6D497" w:rsidR="00D13FB1" w:rsidRDefault="00D13FB1"/>
    <w:p w14:paraId="0FA660BA" w14:textId="7CD97810" w:rsidR="00D13FB1" w:rsidRDefault="00D13FB1"/>
    <w:p w14:paraId="3DDFFC5E" w14:textId="54E1740B" w:rsidR="00D13FB1" w:rsidRDefault="00D13FB1"/>
    <w:p w14:paraId="682DB84A" w14:textId="3D03D71C" w:rsidR="00D13FB1" w:rsidRDefault="00D13FB1"/>
    <w:p w14:paraId="57601A0C" w14:textId="1CD42623" w:rsidR="00D13FB1" w:rsidRDefault="00D13FB1"/>
    <w:p w14:paraId="11C7D626" w14:textId="77777777" w:rsidR="00D13FB1" w:rsidRDefault="00D13FB1"/>
    <w:sdt>
      <w:sdtPr>
        <w:rPr>
          <w:rFonts w:ascii="Times New Roman" w:eastAsia="Times New Roman" w:hAnsi="Times New Roman" w:cs="Times New Roman"/>
          <w:color w:val="FF0000"/>
          <w:sz w:val="24"/>
          <w:szCs w:val="24"/>
          <w:lang w:val="cs-CZ" w:eastAsia="cs-CZ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id w:val="843593380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sdtEndPr>
      <w:sdtContent>
        <w:p w14:paraId="2CC5AFD4" w14:textId="0353FECC" w:rsidR="00D13FB1" w:rsidRPr="002623DF" w:rsidRDefault="00D13FB1" w:rsidP="002623DF">
          <w:pPr>
            <w:pStyle w:val="TOCHeading"/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cs-CZ" w:eastAsia="cs-CZ"/>
            </w:rPr>
          </w:pPr>
          <w:r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val="cs-CZ" w:eastAsia="cs-CZ"/>
            </w:rPr>
            <w:t>OBSAH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6F7154F" w14:textId="78B3B9F1" w:rsidR="00D13FB1" w:rsidRPr="00D37CDD" w:rsidRDefault="002623DF" w:rsidP="002623DF">
          <w:pPr>
            <w:pStyle w:val="TOC1"/>
            <w:numPr>
              <w:ilvl w:val="0"/>
              <w:numId w:val="0"/>
            </w:numPr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US" w:eastAsia="en-US"/>
            </w:rPr>
          </w:pPr>
          <w:r>
            <w:rPr>
              <w:rStyle w:val="Hyperlink"/>
            </w:rPr>
            <w:t xml:space="preserve">   </w:t>
          </w:r>
          <w:hyperlink w:anchor="_Toc92392102" w:history="1">
            <w:r w:rsidR="00D13FB1" w:rsidRPr="00D37CDD">
              <w:rPr>
                <w:rStyle w:val="Hyperlink"/>
              </w:rPr>
              <w:t>1</w:t>
            </w:r>
            <w:r w:rsidR="00D13FB1" w:rsidRPr="00D37CDD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D37CDD">
              <w:rPr>
                <w:rStyle w:val="Hyperlink"/>
              </w:rPr>
              <w:t>Teoretick</w:t>
            </w:r>
            <w:r w:rsidR="006B51E6">
              <w:rPr>
                <w:rStyle w:val="Hyperlink"/>
              </w:rPr>
              <w:t>É</w:t>
            </w:r>
            <w:r w:rsidR="00D13FB1" w:rsidRPr="00D37CDD">
              <w:rPr>
                <w:rStyle w:val="Hyperlink"/>
              </w:rPr>
              <w:t xml:space="preserve"> využití hardwaru</w:t>
            </w:r>
            <w:r w:rsidR="00D13FB1" w:rsidRPr="00D37CDD">
              <w:rPr>
                <w:webHidden/>
              </w:rPr>
              <w:tab/>
            </w:r>
            <w:r w:rsidR="00D13FB1" w:rsidRPr="00D37CDD">
              <w:rPr>
                <w:webHidden/>
              </w:rPr>
              <w:fldChar w:fldCharType="begin"/>
            </w:r>
            <w:r w:rsidR="00D13FB1" w:rsidRPr="00D37CDD">
              <w:rPr>
                <w:webHidden/>
              </w:rPr>
              <w:instrText xml:space="preserve"> PAGEREF _Toc92392102 \h </w:instrText>
            </w:r>
            <w:r w:rsidR="00D13FB1" w:rsidRPr="00D37CDD">
              <w:rPr>
                <w:webHidden/>
              </w:rPr>
            </w:r>
            <w:r w:rsidR="00D13FB1" w:rsidRPr="00D37CDD">
              <w:rPr>
                <w:webHidden/>
              </w:rPr>
              <w:fldChar w:fldCharType="separate"/>
            </w:r>
            <w:r w:rsidR="00D13FB1" w:rsidRPr="00D37CDD">
              <w:rPr>
                <w:webHidden/>
              </w:rPr>
              <w:t>6</w:t>
            </w:r>
            <w:r w:rsidR="00D13FB1" w:rsidRPr="00D37CDD">
              <w:rPr>
                <w:webHidden/>
              </w:rPr>
              <w:fldChar w:fldCharType="end"/>
            </w:r>
          </w:hyperlink>
        </w:p>
        <w:p w14:paraId="3FF94181" w14:textId="6EDA1641" w:rsidR="00D13FB1" w:rsidRPr="00D37CDD" w:rsidRDefault="005D3717">
          <w:pPr>
            <w:pStyle w:val="TOC2"/>
            <w:rPr>
              <w:rFonts w:asciiTheme="minorHAnsi" w:eastAsiaTheme="minorEastAsia" w:hAnsiTheme="minorHAnsi" w:cstheme="minorBidi"/>
              <w:bCs/>
              <w:caps w:val="0"/>
              <w:sz w:val="22"/>
              <w:szCs w:val="22"/>
              <w:lang w:val="en-US" w:eastAsia="en-US"/>
            </w:rPr>
          </w:pPr>
          <w:hyperlink w:anchor="_Toc92392103" w:history="1">
            <w:r w:rsidR="00D13FB1" w:rsidRPr="00D37CDD">
              <w:rPr>
                <w:rStyle w:val="Hyperlink"/>
                <w:bCs/>
              </w:rPr>
              <w:t>1.1</w:t>
            </w:r>
            <w:r w:rsidR="00D13FB1" w:rsidRPr="00D37CDD">
              <w:rPr>
                <w:rFonts w:asciiTheme="minorHAnsi" w:eastAsiaTheme="minorEastAsia" w:hAnsiTheme="minorHAnsi" w:cstheme="minorBidi"/>
                <w:bCs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D37CDD">
              <w:rPr>
                <w:rStyle w:val="Hyperlink"/>
                <w:bCs/>
              </w:rPr>
              <w:t>Arduino UNO R3</w:t>
            </w:r>
            <w:r w:rsidR="00D13FB1" w:rsidRPr="00D37CDD">
              <w:rPr>
                <w:bCs/>
                <w:webHidden/>
              </w:rPr>
              <w:tab/>
            </w:r>
            <w:r w:rsidR="00D13FB1" w:rsidRPr="00D37CDD">
              <w:rPr>
                <w:bCs/>
                <w:webHidden/>
              </w:rPr>
              <w:fldChar w:fldCharType="begin"/>
            </w:r>
            <w:r w:rsidR="00D13FB1" w:rsidRPr="00D37CDD">
              <w:rPr>
                <w:bCs/>
                <w:webHidden/>
              </w:rPr>
              <w:instrText xml:space="preserve"> PAGEREF _Toc92392103 \h </w:instrText>
            </w:r>
            <w:r w:rsidR="00D13FB1" w:rsidRPr="00D37CDD">
              <w:rPr>
                <w:bCs/>
                <w:webHidden/>
              </w:rPr>
            </w:r>
            <w:r w:rsidR="00D13FB1" w:rsidRPr="00D37CDD">
              <w:rPr>
                <w:bCs/>
                <w:webHidden/>
              </w:rPr>
              <w:fldChar w:fldCharType="separate"/>
            </w:r>
            <w:r w:rsidR="00D13FB1" w:rsidRPr="00D37CDD">
              <w:rPr>
                <w:bCs/>
                <w:webHidden/>
              </w:rPr>
              <w:t>6</w:t>
            </w:r>
            <w:r w:rsidR="00D13FB1" w:rsidRPr="00D37CDD">
              <w:rPr>
                <w:bCs/>
                <w:webHidden/>
              </w:rPr>
              <w:fldChar w:fldCharType="end"/>
            </w:r>
          </w:hyperlink>
        </w:p>
        <w:p w14:paraId="5852C87B" w14:textId="22899A2F" w:rsidR="00D13FB1" w:rsidRPr="00D37CDD" w:rsidRDefault="005D3717">
          <w:pPr>
            <w:pStyle w:val="TOC2"/>
            <w:rPr>
              <w:rFonts w:asciiTheme="minorHAnsi" w:eastAsiaTheme="minorEastAsia" w:hAnsiTheme="minorHAnsi" w:cstheme="minorBidi"/>
              <w:bCs/>
              <w:caps w:val="0"/>
              <w:sz w:val="22"/>
              <w:szCs w:val="22"/>
              <w:lang w:val="en-US" w:eastAsia="en-US"/>
            </w:rPr>
          </w:pPr>
          <w:hyperlink w:anchor="_Toc92392104" w:history="1">
            <w:r w:rsidR="00D13FB1" w:rsidRPr="00D37CDD">
              <w:rPr>
                <w:rStyle w:val="Hyperlink"/>
                <w:bCs/>
              </w:rPr>
              <w:t>1.2</w:t>
            </w:r>
            <w:r w:rsidR="00D13FB1" w:rsidRPr="00D37CDD">
              <w:rPr>
                <w:rFonts w:asciiTheme="minorHAnsi" w:eastAsiaTheme="minorEastAsia" w:hAnsiTheme="minorHAnsi" w:cstheme="minorBidi"/>
                <w:bCs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D37CDD">
              <w:rPr>
                <w:rStyle w:val="Hyperlink"/>
                <w:bCs/>
              </w:rPr>
              <w:t>Motor Driver Shield L293D</w:t>
            </w:r>
            <w:r w:rsidR="00D13FB1" w:rsidRPr="00D37CDD">
              <w:rPr>
                <w:bCs/>
                <w:webHidden/>
              </w:rPr>
              <w:tab/>
            </w:r>
            <w:r w:rsidR="00D13FB1" w:rsidRPr="00D37CDD">
              <w:rPr>
                <w:bCs/>
                <w:webHidden/>
              </w:rPr>
              <w:fldChar w:fldCharType="begin"/>
            </w:r>
            <w:r w:rsidR="00D13FB1" w:rsidRPr="00D37CDD">
              <w:rPr>
                <w:bCs/>
                <w:webHidden/>
              </w:rPr>
              <w:instrText xml:space="preserve"> PAGEREF _Toc92392104 \h </w:instrText>
            </w:r>
            <w:r w:rsidR="00D13FB1" w:rsidRPr="00D37CDD">
              <w:rPr>
                <w:bCs/>
                <w:webHidden/>
              </w:rPr>
            </w:r>
            <w:r w:rsidR="00D13FB1" w:rsidRPr="00D37CDD">
              <w:rPr>
                <w:bCs/>
                <w:webHidden/>
              </w:rPr>
              <w:fldChar w:fldCharType="separate"/>
            </w:r>
            <w:r w:rsidR="00D13FB1" w:rsidRPr="00D37CDD">
              <w:rPr>
                <w:bCs/>
                <w:webHidden/>
              </w:rPr>
              <w:t>6</w:t>
            </w:r>
            <w:r w:rsidR="00D13FB1" w:rsidRPr="00D37CDD">
              <w:rPr>
                <w:bCs/>
                <w:webHidden/>
              </w:rPr>
              <w:fldChar w:fldCharType="end"/>
            </w:r>
          </w:hyperlink>
        </w:p>
        <w:p w14:paraId="7AE1EF9F" w14:textId="2C0CD01B" w:rsidR="00D13FB1" w:rsidRPr="002623DF" w:rsidRDefault="005D3717" w:rsidP="002623DF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2392105" w:history="1">
            <w:r w:rsidR="00D13FB1" w:rsidRPr="002623DF">
              <w:rPr>
                <w:rStyle w:val="Hyperlink"/>
              </w:rPr>
              <w:t>1.2.1</w:t>
            </w:r>
            <w:r w:rsidR="00D13FB1" w:rsidRPr="002623DF">
              <w:rPr>
                <w:rFonts w:asciiTheme="minorHAnsi" w:eastAsiaTheme="minorEastAsia" w:hAnsiTheme="minorHAnsi" w:cstheme="minorBidi"/>
                <w:sz w:val="22"/>
                <w:szCs w:val="22"/>
                <w:lang w:val="en-US" w:eastAsia="en-US"/>
              </w:rPr>
              <w:tab/>
            </w:r>
            <w:r w:rsidR="00D13FB1" w:rsidRPr="002623DF">
              <w:rPr>
                <w:rStyle w:val="Hyperlink"/>
              </w:rPr>
              <w:t>Knihovna AFMotor.h</w:t>
            </w:r>
            <w:r w:rsidR="00D13FB1" w:rsidRPr="002623DF">
              <w:rPr>
                <w:webHidden/>
              </w:rPr>
              <w:tab/>
            </w:r>
            <w:r w:rsidR="00D13FB1" w:rsidRPr="002623DF">
              <w:rPr>
                <w:webHidden/>
              </w:rPr>
              <w:fldChar w:fldCharType="begin"/>
            </w:r>
            <w:r w:rsidR="00D13FB1" w:rsidRPr="002623DF">
              <w:rPr>
                <w:webHidden/>
              </w:rPr>
              <w:instrText xml:space="preserve"> PAGEREF _Toc92392105 \h </w:instrText>
            </w:r>
            <w:r w:rsidR="00D13FB1" w:rsidRPr="002623DF">
              <w:rPr>
                <w:webHidden/>
              </w:rPr>
            </w:r>
            <w:r w:rsidR="00D13FB1" w:rsidRPr="002623DF">
              <w:rPr>
                <w:webHidden/>
              </w:rPr>
              <w:fldChar w:fldCharType="separate"/>
            </w:r>
            <w:r w:rsidR="00D13FB1" w:rsidRPr="002623DF">
              <w:rPr>
                <w:webHidden/>
              </w:rPr>
              <w:t>6</w:t>
            </w:r>
            <w:r w:rsidR="00D13FB1" w:rsidRPr="002623DF">
              <w:rPr>
                <w:webHidden/>
              </w:rPr>
              <w:fldChar w:fldCharType="end"/>
            </w:r>
          </w:hyperlink>
        </w:p>
        <w:p w14:paraId="48B297E7" w14:textId="01893EBE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06" w:history="1">
            <w:r w:rsidR="00D13FB1" w:rsidRPr="00000C3F">
              <w:rPr>
                <w:rStyle w:val="Hyperlink"/>
              </w:rPr>
              <w:t>1.3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Využití IR Sensoru pro korigování směru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_Toc92392106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7</w:t>
            </w:r>
            <w:r w:rsidR="00D13FB1">
              <w:rPr>
                <w:webHidden/>
              </w:rPr>
              <w:fldChar w:fldCharType="end"/>
            </w:r>
          </w:hyperlink>
        </w:p>
        <w:p w14:paraId="067A5D8D" w14:textId="501E46BA" w:rsidR="00D13FB1" w:rsidRDefault="005D3717" w:rsidP="002623DF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  <w:lang w:val="en-US" w:eastAsia="en-US"/>
            </w:rPr>
          </w:pPr>
          <w:hyperlink w:anchor="_Toc92392107" w:history="1">
            <w:r w:rsidR="00D13FB1" w:rsidRPr="00000C3F">
              <w:rPr>
                <w:rStyle w:val="Hyperlink"/>
              </w:rPr>
              <w:t>1.3.1</w:t>
            </w:r>
            <w:r w:rsidR="00D13FB1">
              <w:rPr>
                <w:rFonts w:asciiTheme="minorHAnsi" w:eastAsiaTheme="minorEastAsia" w:hAnsiTheme="minorHAnsi" w:cstheme="minorBidi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IR Sensor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_Toc92392107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7</w:t>
            </w:r>
            <w:r w:rsidR="00D13FB1">
              <w:rPr>
                <w:webHidden/>
              </w:rPr>
              <w:fldChar w:fldCharType="end"/>
            </w:r>
          </w:hyperlink>
        </w:p>
        <w:p w14:paraId="1F639B87" w14:textId="1863BE84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08" w:history="1">
            <w:r w:rsidR="00D13FB1" w:rsidRPr="00000C3F">
              <w:rPr>
                <w:rStyle w:val="Hyperlink"/>
              </w:rPr>
              <w:t>1.4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Motor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_Toc92392108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8</w:t>
            </w:r>
            <w:r w:rsidR="00D13FB1">
              <w:rPr>
                <w:webHidden/>
              </w:rPr>
              <w:fldChar w:fldCharType="end"/>
            </w:r>
          </w:hyperlink>
        </w:p>
        <w:p w14:paraId="4B525173" w14:textId="51F7AAA9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09" w:history="1">
            <w:r w:rsidR="00D13FB1" w:rsidRPr="00000C3F">
              <w:rPr>
                <w:rStyle w:val="Hyperlink"/>
              </w:rPr>
              <w:t>1.5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Napájení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_Toc92392109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8</w:t>
            </w:r>
            <w:r w:rsidR="00D13FB1">
              <w:rPr>
                <w:webHidden/>
              </w:rPr>
              <w:fldChar w:fldCharType="end"/>
            </w:r>
          </w:hyperlink>
        </w:p>
        <w:p w14:paraId="300B8697" w14:textId="429292D0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10" w:history="1">
            <w:r w:rsidR="00D13FB1" w:rsidRPr="00000C3F">
              <w:rPr>
                <w:rStyle w:val="Hyperlink"/>
              </w:rPr>
              <w:t>1.6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Arduino IDE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_Toc92392110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8</w:t>
            </w:r>
            <w:r w:rsidR="00D13FB1">
              <w:rPr>
                <w:webHidden/>
              </w:rPr>
              <w:fldChar w:fldCharType="end"/>
            </w:r>
          </w:hyperlink>
        </w:p>
        <w:p w14:paraId="45371237" w14:textId="69E6E15D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11" w:history="1">
            <w:r w:rsidR="00D13FB1" w:rsidRPr="00000C3F">
              <w:rPr>
                <w:rStyle w:val="Hyperlink"/>
              </w:rPr>
              <w:t>1.7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Onshape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_Toc92392111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8</w:t>
            </w:r>
            <w:r w:rsidR="00D13FB1">
              <w:rPr>
                <w:webHidden/>
              </w:rPr>
              <w:fldChar w:fldCharType="end"/>
            </w:r>
          </w:hyperlink>
        </w:p>
        <w:p w14:paraId="6CC2AD22" w14:textId="2B57911A" w:rsidR="00D13FB1" w:rsidRDefault="005D3717" w:rsidP="002623DF">
          <w:pPr>
            <w:pStyle w:val="TOC1"/>
            <w:numPr>
              <w:ilvl w:val="0"/>
              <w:numId w:val="0"/>
            </w:numPr>
            <w:ind w:left="18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 w:eastAsia="en-US"/>
            </w:rPr>
          </w:pPr>
          <w:hyperlink w:anchor="_Toc92392112" w:history="1">
            <w:r w:rsidR="00D13FB1" w:rsidRPr="00000C3F">
              <w:rPr>
                <w:rStyle w:val="Hyperlink"/>
              </w:rPr>
              <w:t>2</w:t>
            </w:r>
            <w:r w:rsidR="00D13FB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sestavení modelu A postup řešení automatizace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_Toc92392112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9</w:t>
            </w:r>
            <w:r w:rsidR="00D13FB1">
              <w:rPr>
                <w:webHidden/>
              </w:rPr>
              <w:fldChar w:fldCharType="end"/>
            </w:r>
          </w:hyperlink>
        </w:p>
        <w:p w14:paraId="0378D370" w14:textId="2C3F011B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13" w:history="1">
            <w:r w:rsidR="00D13FB1" w:rsidRPr="00000C3F">
              <w:rPr>
                <w:rStyle w:val="Hyperlink"/>
              </w:rPr>
              <w:t>2.1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3D model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_Toc92392113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9</w:t>
            </w:r>
            <w:r w:rsidR="00D13FB1">
              <w:rPr>
                <w:webHidden/>
              </w:rPr>
              <w:fldChar w:fldCharType="end"/>
            </w:r>
          </w:hyperlink>
        </w:p>
        <w:p w14:paraId="4D541A52" w14:textId="3FC91B89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14" w:history="1">
            <w:r w:rsidR="00D13FB1" w:rsidRPr="00000C3F">
              <w:rPr>
                <w:rStyle w:val="Hyperlink"/>
              </w:rPr>
              <w:t>2.2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Pájení dodatečných pinů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_Toc92392114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9</w:t>
            </w:r>
            <w:r w:rsidR="00D13FB1">
              <w:rPr>
                <w:webHidden/>
              </w:rPr>
              <w:fldChar w:fldCharType="end"/>
            </w:r>
          </w:hyperlink>
        </w:p>
        <w:p w14:paraId="2E82A331" w14:textId="20C4446D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15" w:history="1">
            <w:r w:rsidR="00D13FB1" w:rsidRPr="00000C3F">
              <w:rPr>
                <w:rStyle w:val="Hyperlink"/>
              </w:rPr>
              <w:t>2.3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Připevnění součástek k modelu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_Toc92392115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9</w:t>
            </w:r>
            <w:r w:rsidR="00D13FB1">
              <w:rPr>
                <w:webHidden/>
              </w:rPr>
              <w:fldChar w:fldCharType="end"/>
            </w:r>
          </w:hyperlink>
        </w:p>
        <w:p w14:paraId="64BB5BC0" w14:textId="602B9542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16" w:history="1">
            <w:r w:rsidR="00D13FB1" w:rsidRPr="00000C3F">
              <w:rPr>
                <w:rStyle w:val="Hyperlink"/>
              </w:rPr>
              <w:t>2.4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Programování algoritmu pro vyhodnocení směru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_Toc92392116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10</w:t>
            </w:r>
            <w:r w:rsidR="00D13FB1">
              <w:rPr>
                <w:webHidden/>
              </w:rPr>
              <w:fldChar w:fldCharType="end"/>
            </w:r>
          </w:hyperlink>
        </w:p>
        <w:p w14:paraId="02BBC380" w14:textId="17600373" w:rsidR="00D13FB1" w:rsidRDefault="005D3717" w:rsidP="002623DF">
          <w:pPr>
            <w:pStyle w:val="TOC1"/>
            <w:numPr>
              <w:ilvl w:val="0"/>
              <w:numId w:val="0"/>
            </w:numPr>
            <w:ind w:left="18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 w:eastAsia="en-US"/>
            </w:rPr>
          </w:pPr>
          <w:hyperlink w:anchor="_Toc92392117" w:history="1">
            <w:r w:rsidR="00D13FB1" w:rsidRPr="00000C3F">
              <w:rPr>
                <w:rStyle w:val="Hyperlink"/>
              </w:rPr>
              <w:t>3</w:t>
            </w:r>
            <w:r w:rsidR="00D13FB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Výsledky řešení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_Toc92392117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12</w:t>
            </w:r>
            <w:r w:rsidR="00D13FB1">
              <w:rPr>
                <w:webHidden/>
              </w:rPr>
              <w:fldChar w:fldCharType="end"/>
            </w:r>
          </w:hyperlink>
        </w:p>
        <w:p w14:paraId="7847A471" w14:textId="39844C75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18" w:history="1">
            <w:r w:rsidR="00D13FB1" w:rsidRPr="00000C3F">
              <w:rPr>
                <w:rStyle w:val="Hyperlink"/>
              </w:rPr>
              <w:t>3.1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Funkčnost autíčka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_Toc92392118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12</w:t>
            </w:r>
            <w:r w:rsidR="00D13FB1">
              <w:rPr>
                <w:webHidden/>
              </w:rPr>
              <w:fldChar w:fldCharType="end"/>
            </w:r>
          </w:hyperlink>
        </w:p>
        <w:p w14:paraId="6F7C83ED" w14:textId="7CB733F0" w:rsidR="00D13FB1" w:rsidRDefault="005D3717">
          <w:pPr>
            <w:pStyle w:val="TOC2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val="en-US" w:eastAsia="en-US"/>
            </w:rPr>
          </w:pPr>
          <w:hyperlink w:anchor="_Toc92392119" w:history="1">
            <w:r w:rsidR="00D13FB1" w:rsidRPr="00000C3F">
              <w:rPr>
                <w:rStyle w:val="Hyperlink"/>
              </w:rPr>
              <w:t>3.2</w:t>
            </w:r>
            <w:r w:rsidR="00D13FB1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val="en-US" w:eastAsia="en-US"/>
              </w:rPr>
              <w:tab/>
            </w:r>
            <w:r w:rsidR="00D13FB1" w:rsidRPr="00000C3F">
              <w:rPr>
                <w:rStyle w:val="Hyperlink"/>
              </w:rPr>
              <w:t>Splněné a nesplněné cíle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_Toc92392119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12</w:t>
            </w:r>
            <w:r w:rsidR="00D13FB1">
              <w:rPr>
                <w:webHidden/>
              </w:rPr>
              <w:fldChar w:fldCharType="end"/>
            </w:r>
          </w:hyperlink>
        </w:p>
        <w:p w14:paraId="16DE1C34" w14:textId="00604BE9" w:rsidR="00D13FB1" w:rsidRDefault="005D3717" w:rsidP="002623DF">
          <w:pPr>
            <w:pStyle w:val="TOC1"/>
            <w:numPr>
              <w:ilvl w:val="0"/>
              <w:numId w:val="0"/>
            </w:numPr>
            <w:ind w:left="18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 w:eastAsia="en-US"/>
            </w:rPr>
          </w:pPr>
          <w:hyperlink w:anchor="_Toc92392120" w:history="1">
            <w:r w:rsidR="00D13FB1" w:rsidRPr="00000C3F">
              <w:rPr>
                <w:rStyle w:val="Hyperlink"/>
              </w:rPr>
              <w:t>Závěr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_Toc92392120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13</w:t>
            </w:r>
            <w:r w:rsidR="00D13FB1">
              <w:rPr>
                <w:webHidden/>
              </w:rPr>
              <w:fldChar w:fldCharType="end"/>
            </w:r>
          </w:hyperlink>
        </w:p>
        <w:p w14:paraId="61ECA92A" w14:textId="710449FC" w:rsidR="00D13FB1" w:rsidRDefault="005D3717" w:rsidP="002623DF">
          <w:pPr>
            <w:pStyle w:val="TOC1"/>
            <w:numPr>
              <w:ilvl w:val="0"/>
              <w:numId w:val="0"/>
            </w:numPr>
            <w:ind w:left="180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 w:eastAsia="en-US"/>
            </w:rPr>
          </w:pPr>
          <w:hyperlink w:anchor="_Toc92392121" w:history="1">
            <w:r w:rsidR="00D13FB1" w:rsidRPr="00000C3F">
              <w:rPr>
                <w:rStyle w:val="Hyperlink"/>
              </w:rPr>
              <w:t>Seznam použitýCH INFORMAČNÍCH ZDROJů</w:t>
            </w:r>
            <w:r w:rsidR="00D13FB1">
              <w:rPr>
                <w:webHidden/>
              </w:rPr>
              <w:tab/>
            </w:r>
            <w:r w:rsidR="00D13FB1">
              <w:rPr>
                <w:webHidden/>
              </w:rPr>
              <w:fldChar w:fldCharType="begin"/>
            </w:r>
            <w:r w:rsidR="00D13FB1">
              <w:rPr>
                <w:webHidden/>
              </w:rPr>
              <w:instrText xml:space="preserve"> PAGEREF _Toc92392121 \h </w:instrText>
            </w:r>
            <w:r w:rsidR="00D13FB1">
              <w:rPr>
                <w:webHidden/>
              </w:rPr>
            </w:r>
            <w:r w:rsidR="00D13FB1">
              <w:rPr>
                <w:webHidden/>
              </w:rPr>
              <w:fldChar w:fldCharType="separate"/>
            </w:r>
            <w:r w:rsidR="00D13FB1">
              <w:rPr>
                <w:webHidden/>
              </w:rPr>
              <w:t>14</w:t>
            </w:r>
            <w:r w:rsidR="00D13FB1">
              <w:rPr>
                <w:webHidden/>
              </w:rPr>
              <w:fldChar w:fldCharType="end"/>
            </w:r>
          </w:hyperlink>
        </w:p>
        <w:p w14:paraId="0BC0813B" w14:textId="4C9740BB" w:rsidR="00D13FB1" w:rsidRDefault="00D13FB1">
          <w:r>
            <w:rPr>
              <w:b/>
              <w:bCs/>
              <w:noProof/>
            </w:rPr>
            <w:fldChar w:fldCharType="end"/>
          </w:r>
        </w:p>
      </w:sdtContent>
    </w:sdt>
    <w:p w14:paraId="2EFD73D8" w14:textId="77777777" w:rsidR="00F03DA6" w:rsidRDefault="00F03DA6">
      <w:pPr>
        <w:pStyle w:val="TOC2"/>
        <w:rPr>
          <w:b w:val="0"/>
          <w:bCs/>
          <w:szCs w:val="36"/>
        </w:rPr>
      </w:pPr>
    </w:p>
    <w:p w14:paraId="3656B9AB" w14:textId="5630F395" w:rsidR="00D13FB1" w:rsidRPr="00D13FB1" w:rsidRDefault="00D13FB1" w:rsidP="00D13FB1">
      <w:pPr>
        <w:sectPr w:rsidR="00D13FB1" w:rsidRPr="00D13FB1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</w:p>
    <w:p w14:paraId="6CF63403" w14:textId="5A7E3E34" w:rsidR="00756E7C" w:rsidRPr="00756E7C" w:rsidRDefault="00756E7C" w:rsidP="00756E7C">
      <w:pPr>
        <w:pStyle w:val="Nadpis"/>
      </w:pPr>
      <w:bookmarkStart w:id="3" w:name="_Toc370246085"/>
      <w:bookmarkStart w:id="4" w:name="_Toc92392101"/>
      <w:r>
        <w:lastRenderedPageBreak/>
        <w:t>Úvod</w:t>
      </w:r>
      <w:bookmarkEnd w:id="3"/>
      <w:bookmarkEnd w:id="4"/>
    </w:p>
    <w:p w14:paraId="7CA3DD92" w14:textId="018A8B20" w:rsidR="001F423D" w:rsidRDefault="00FE5313" w:rsidP="001F423D">
      <w:r>
        <w:t xml:space="preserve">Cílem </w:t>
      </w:r>
      <w:r w:rsidR="00EA3BFE">
        <w:t xml:space="preserve">práce </w:t>
      </w:r>
      <w:r>
        <w:t>byl</w:t>
      </w:r>
      <w:r w:rsidR="00EA3BFE">
        <w:t>o</w:t>
      </w:r>
      <w:r>
        <w:t xml:space="preserve"> vytvořit funkční model</w:t>
      </w:r>
      <w:r w:rsidR="00C47BFA">
        <w:t xml:space="preserve"> napájeného</w:t>
      </w:r>
      <w:r>
        <w:t xml:space="preserve"> automatizovaného vozítka na platformě Arduino, které </w:t>
      </w:r>
      <w:r w:rsidR="00A93C26">
        <w:t xml:space="preserve">by </w:t>
      </w:r>
      <w:r>
        <w:t xml:space="preserve">za pomocí </w:t>
      </w:r>
      <w:r w:rsidR="00EA3BFE">
        <w:t>i</w:t>
      </w:r>
      <w:r>
        <w:t>nfračervených sensorů jezd</w:t>
      </w:r>
      <w:r w:rsidR="00C47BFA">
        <w:t>i</w:t>
      </w:r>
      <w:r w:rsidR="00A93C26">
        <w:t>lo</w:t>
      </w:r>
      <w:r>
        <w:t xml:space="preserve"> po</w:t>
      </w:r>
      <w:r w:rsidR="00A93C26">
        <w:t xml:space="preserve"> </w:t>
      </w:r>
      <w:r w:rsidR="00EA3BFE">
        <w:t>trase</w:t>
      </w:r>
      <w:r>
        <w:t xml:space="preserve"> s barevným roz</w:t>
      </w:r>
      <w:r w:rsidR="00EA3BFE">
        <w:t>lišením</w:t>
      </w:r>
      <w:r>
        <w:t>, zejména čern</w:t>
      </w:r>
      <w:r w:rsidR="00531B1B">
        <w:t>ou</w:t>
      </w:r>
      <w:r>
        <w:t xml:space="preserve"> přímk</w:t>
      </w:r>
      <w:r w:rsidR="00531B1B">
        <w:t>ou</w:t>
      </w:r>
      <w:r>
        <w:t xml:space="preserve"> nebo křivk</w:t>
      </w:r>
      <w:r w:rsidR="00531B1B">
        <w:t>ou</w:t>
      </w:r>
      <w:r>
        <w:t>.</w:t>
      </w:r>
      <w:r w:rsidR="00C47BFA">
        <w:t xml:space="preserve"> </w:t>
      </w:r>
    </w:p>
    <w:p w14:paraId="589EC158" w14:textId="39B51F43" w:rsidR="00FE5313" w:rsidRDefault="00FE5313" w:rsidP="001F423D">
      <w:r>
        <w:t>Hlavní motivací</w:t>
      </w:r>
      <w:r w:rsidR="00A93C26">
        <w:t xml:space="preserve"> této práce</w:t>
      </w:r>
      <w:r>
        <w:t xml:space="preserve"> bylo pochop</w:t>
      </w:r>
      <w:r w:rsidR="00EA3BFE">
        <w:t>ení</w:t>
      </w:r>
      <w:r>
        <w:t xml:space="preserve"> zákla</w:t>
      </w:r>
      <w:r w:rsidR="00EA3BFE">
        <w:t>dů</w:t>
      </w:r>
      <w:r w:rsidR="00124826">
        <w:t xml:space="preserve"> </w:t>
      </w:r>
      <w:r>
        <w:t>automatizace</w:t>
      </w:r>
      <w:r w:rsidR="00124826">
        <w:t>, programování</w:t>
      </w:r>
      <w:r w:rsidR="000700A3">
        <w:t xml:space="preserve"> Arduina</w:t>
      </w:r>
      <w:r>
        <w:t xml:space="preserve"> a</w:t>
      </w:r>
      <w:r w:rsidR="00FA49D9">
        <w:t xml:space="preserve"> využití jednoduchých hardware částí k</w:t>
      </w:r>
      <w:r w:rsidR="00124826">
        <w:t> </w:t>
      </w:r>
      <w:r w:rsidR="00FA49D9">
        <w:t>docílení</w:t>
      </w:r>
      <w:r w:rsidR="00124826">
        <w:t xml:space="preserve"> prototypu, který se podobá samoříd</w:t>
      </w:r>
      <w:r w:rsidR="00531B1B">
        <w:t>í</w:t>
      </w:r>
      <w:r w:rsidR="00124826">
        <w:t>címu autu.</w:t>
      </w:r>
    </w:p>
    <w:p w14:paraId="5A72ED17" w14:textId="039E315A" w:rsidR="000700A3" w:rsidRDefault="000700A3" w:rsidP="001F423D">
      <w:r>
        <w:t>Pro jednoduchost, dostupnost a popularit</w:t>
      </w:r>
      <w:r w:rsidR="00E538BB">
        <w:t>u</w:t>
      </w:r>
      <w:r>
        <w:t xml:space="preserve"> </w:t>
      </w:r>
      <w:r w:rsidR="00945E4A">
        <w:t>je platforma</w:t>
      </w:r>
      <w:r>
        <w:t xml:space="preserve"> Arduino </w:t>
      </w:r>
      <w:r w:rsidR="00FD610B">
        <w:t>vhodn</w:t>
      </w:r>
      <w:r w:rsidR="00E538BB">
        <w:t>ou</w:t>
      </w:r>
      <w:r w:rsidR="00FD610B">
        <w:t xml:space="preserve"> volb</w:t>
      </w:r>
      <w:r w:rsidR="00E538BB">
        <w:t>ou</w:t>
      </w:r>
      <w:r w:rsidR="00FD610B">
        <w:t xml:space="preserve"> k vytvoření projektu, dále knihovny</w:t>
      </w:r>
      <w:r w:rsidR="00A93C26">
        <w:t xml:space="preserve"> a </w:t>
      </w:r>
      <w:r w:rsidR="00A93C26" w:rsidRPr="00A93C26">
        <w:t>využití motor driveru</w:t>
      </w:r>
      <w:r w:rsidR="00C47BFA">
        <w:t xml:space="preserve"> pro</w:t>
      </w:r>
      <w:r w:rsidR="00A93C26" w:rsidRPr="00A93C26">
        <w:t xml:space="preserve"> </w:t>
      </w:r>
      <w:r w:rsidR="00A93C26">
        <w:t>mnohoznačn</w:t>
      </w:r>
      <w:r w:rsidR="00C47BFA">
        <w:t>é zlehčení</w:t>
      </w:r>
      <w:r w:rsidR="00A93C26" w:rsidRPr="00A93C26">
        <w:t xml:space="preserve"> ovládání motorů</w:t>
      </w:r>
      <w:r w:rsidR="00216F9B">
        <w:t xml:space="preserve"> a</w:t>
      </w:r>
      <w:r w:rsidR="00C47BFA">
        <w:t xml:space="preserve"> jejich</w:t>
      </w:r>
      <w:r w:rsidR="00216F9B">
        <w:t xml:space="preserve"> programování</w:t>
      </w:r>
      <w:r w:rsidR="00A93C26">
        <w:t>.</w:t>
      </w:r>
    </w:p>
    <w:p w14:paraId="75016048" w14:textId="77777777" w:rsidR="00124826" w:rsidRDefault="00124826" w:rsidP="001F423D"/>
    <w:p w14:paraId="01529E5C" w14:textId="584FABB7" w:rsidR="00D04AE6" w:rsidRDefault="00301B7C" w:rsidP="000F5ED1">
      <w:pPr>
        <w:pStyle w:val="Heading1"/>
      </w:pPr>
      <w:bookmarkStart w:id="5" w:name="_Toc92392102"/>
      <w:r>
        <w:lastRenderedPageBreak/>
        <w:t>Teoretick</w:t>
      </w:r>
      <w:r w:rsidR="00A5169F">
        <w:t>É</w:t>
      </w:r>
      <w:r>
        <w:t xml:space="preserve"> využití </w:t>
      </w:r>
      <w:r w:rsidR="008444CD">
        <w:t>hardwar</w:t>
      </w:r>
      <w:r w:rsidR="00DC0B11">
        <w:t>u</w:t>
      </w:r>
      <w:bookmarkEnd w:id="5"/>
    </w:p>
    <w:p w14:paraId="1EB5D61D" w14:textId="58184A84" w:rsidR="004D7B86" w:rsidRPr="00BC1732" w:rsidRDefault="004D7B86" w:rsidP="004D7B86">
      <w:r>
        <w:tab/>
      </w:r>
    </w:p>
    <w:p w14:paraId="7051B485" w14:textId="55F52D40" w:rsidR="001F423D" w:rsidRDefault="008444CD" w:rsidP="31CDAC39">
      <w:pPr>
        <w:pStyle w:val="Heading2"/>
      </w:pPr>
      <w:bookmarkStart w:id="6" w:name="_Toc92392103"/>
      <w:r>
        <w:t>A</w:t>
      </w:r>
      <w:r w:rsidR="0084077D">
        <w:t>rduin</w:t>
      </w:r>
      <w:r>
        <w:t>o</w:t>
      </w:r>
      <w:r w:rsidR="00DC0B11">
        <w:t xml:space="preserve"> UNO R3</w:t>
      </w:r>
      <w:bookmarkEnd w:id="6"/>
    </w:p>
    <w:p w14:paraId="5A82E519" w14:textId="69292465" w:rsidR="008444CD" w:rsidRPr="009D383A" w:rsidRDefault="00616FCE" w:rsidP="008444CD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D8C58F0" wp14:editId="2C2D9FD7">
                <wp:simplePos x="0" y="0"/>
                <wp:positionH relativeFrom="column">
                  <wp:posOffset>1482725</wp:posOffset>
                </wp:positionH>
                <wp:positionV relativeFrom="paragraph">
                  <wp:posOffset>5873115</wp:posOffset>
                </wp:positionV>
                <wp:extent cx="2362200" cy="258445"/>
                <wp:effectExtent l="0" t="0" r="0" b="825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130E8" w14:textId="7D5C9C61" w:rsidR="00964E56" w:rsidRPr="00964E56" w:rsidRDefault="00964E56" w:rsidP="00964E56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964E56">
                              <w:rPr>
                                <w:sz w:val="22"/>
                                <w:szCs w:val="22"/>
                              </w:rPr>
                              <w:t xml:space="preserve">Obrázek </w:t>
                            </w:r>
                            <w:r w:rsidRPr="00964E5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64E56">
                              <w:rPr>
                                <w:sz w:val="22"/>
                                <w:szCs w:val="22"/>
                              </w:rPr>
                              <w:instrText xml:space="preserve"> SEQ Obrázek \* ARABIC </w:instrText>
                            </w:r>
                            <w:r w:rsidRPr="00964E5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D617A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964E5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.2: Motor Driver</w:t>
                            </w:r>
                            <w:r w:rsidR="00584F0C">
                              <w:rPr>
                                <w:sz w:val="22"/>
                                <w:szCs w:val="22"/>
                              </w:rPr>
                              <w:t xml:space="preserve"> 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8C58F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16.75pt;margin-top:462.45pt;width:186pt;height:20.3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" stroked="f">
                <v:textbox inset="0,0,0,0">
                  <w:txbxContent>
                    <w:p w14:paraId="2DB130E8" w14:textId="7D5C9C61" w:rsidR="00964E56" w:rsidRPr="00964E56" w:rsidRDefault="00964E56" w:rsidP="00964E56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964E56">
                        <w:rPr>
                          <w:sz w:val="22"/>
                          <w:szCs w:val="22"/>
                        </w:rPr>
                        <w:t xml:space="preserve">Obrázek </w:t>
                      </w:r>
                      <w:r w:rsidRPr="00964E5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964E56">
                        <w:rPr>
                          <w:sz w:val="22"/>
                          <w:szCs w:val="22"/>
                        </w:rPr>
                        <w:instrText xml:space="preserve"> SEQ Obrázek \* ARABIC </w:instrText>
                      </w:r>
                      <w:r w:rsidRPr="00964E5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1D617A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964E56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>.2: Motor Driver</w:t>
                      </w:r>
                      <w:r w:rsidR="00584F0C">
                        <w:rPr>
                          <w:sz w:val="22"/>
                          <w:szCs w:val="22"/>
                        </w:rPr>
                        <w:t xml:space="preserve"> [2]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8743B5B" wp14:editId="681AAE92">
            <wp:simplePos x="0" y="0"/>
            <wp:positionH relativeFrom="margin">
              <wp:posOffset>1530985</wp:posOffset>
            </wp:positionH>
            <wp:positionV relativeFrom="paragraph">
              <wp:posOffset>3828415</wp:posOffset>
            </wp:positionV>
            <wp:extent cx="2592705" cy="209169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42CAE3A" wp14:editId="451D1359">
            <wp:simplePos x="0" y="0"/>
            <wp:positionH relativeFrom="column">
              <wp:posOffset>1259840</wp:posOffset>
            </wp:positionH>
            <wp:positionV relativeFrom="paragraph">
              <wp:posOffset>1550035</wp:posOffset>
            </wp:positionV>
            <wp:extent cx="2938780" cy="2186940"/>
            <wp:effectExtent l="0" t="0" r="0" b="3810"/>
            <wp:wrapTopAndBottom/>
            <wp:docPr id="1" name="Picture 1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7368F" wp14:editId="09BF0FFC">
                <wp:simplePos x="0" y="0"/>
                <wp:positionH relativeFrom="margin">
                  <wp:posOffset>1139825</wp:posOffset>
                </wp:positionH>
                <wp:positionV relativeFrom="paragraph">
                  <wp:posOffset>3596640</wp:posOffset>
                </wp:positionV>
                <wp:extent cx="2743200" cy="635"/>
                <wp:effectExtent l="0" t="0" r="0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A3B18" w14:textId="6DD59136" w:rsidR="00BA66BA" w:rsidRPr="00D64A07" w:rsidRDefault="00BA66BA" w:rsidP="00BA66BA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54B57">
                              <w:rPr>
                                <w:sz w:val="22"/>
                                <w:szCs w:val="22"/>
                              </w:rPr>
                              <w:t xml:space="preserve">Obrázek </w:t>
                            </w:r>
                            <w:r w:rsidR="00964E56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r w:rsidR="00354B57" w:rsidRPr="00354B57">
                              <w:rPr>
                                <w:sz w:val="22"/>
                                <w:szCs w:val="22"/>
                              </w:rPr>
                              <w:t>.1: Arduino UNO 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47368F" id="Text Box 3" o:spid="_x0000_s1027" type="#_x0000_t202" style="position:absolute;left:0;text-align:left;margin-left:89.75pt;margin-top:283.2pt;width:3in;height:.0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7m4GAIAAD8EAAAOAAAAZHJzL2Uyb0RvYy54bWysU8Fu2zAMvQ/YPwi6L07Sr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" stroked="f">
                <v:textbox style="mso-fit-shape-to-text:t" inset="0,0,0,0">
                  <w:txbxContent>
                    <w:p w14:paraId="143A3B18" w14:textId="6DD59136" w:rsidR="00BA66BA" w:rsidRPr="00D64A07" w:rsidRDefault="00BA66BA" w:rsidP="00BA66BA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354B57">
                        <w:rPr>
                          <w:sz w:val="22"/>
                          <w:szCs w:val="22"/>
                        </w:rPr>
                        <w:t xml:space="preserve">Obrázek </w:t>
                      </w:r>
                      <w:r w:rsidR="00964E56">
                        <w:rPr>
                          <w:sz w:val="22"/>
                          <w:szCs w:val="22"/>
                        </w:rPr>
                        <w:t>1</w:t>
                      </w:r>
                      <w:r w:rsidR="00354B57" w:rsidRPr="00354B57">
                        <w:rPr>
                          <w:sz w:val="22"/>
                          <w:szCs w:val="22"/>
                        </w:rPr>
                        <w:t>.1: Arduino UNO R3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4554C">
        <w:t>Při projekt</w:t>
      </w:r>
      <w:r w:rsidR="00013C2E">
        <w:t>u</w:t>
      </w:r>
      <w:r w:rsidR="00C4554C">
        <w:t xml:space="preserve"> by sloužilo </w:t>
      </w:r>
      <w:r w:rsidR="00D42B40">
        <w:t>A</w:t>
      </w:r>
      <w:r w:rsidR="00C4554C">
        <w:t>rduino jako centrální počítač</w:t>
      </w:r>
      <w:r w:rsidR="00945E4A">
        <w:t>,</w:t>
      </w:r>
      <w:r w:rsidR="00C4554C">
        <w:t xml:space="preserve"> který </w:t>
      </w:r>
      <w:r w:rsidR="00233FB4">
        <w:t>dostává</w:t>
      </w:r>
      <w:r w:rsidR="0038510F">
        <w:t xml:space="preserve"> data a vyhodnocuje</w:t>
      </w:r>
      <w:r w:rsidR="005A76D5">
        <w:t xml:space="preserve">, </w:t>
      </w:r>
      <w:r w:rsidR="0038510F">
        <w:t xml:space="preserve">jakým postupem </w:t>
      </w:r>
      <w:r w:rsidR="00945E4A">
        <w:t>dále pokračovat</w:t>
      </w:r>
      <w:r w:rsidR="005A76D5">
        <w:t>.</w:t>
      </w:r>
      <w:r w:rsidR="00DC0B11">
        <w:t xml:space="preserve"> Pro tuto práci jsem si vybral právě tento model kvůli možnosti využití motor driveru a dostupnosti.</w:t>
      </w:r>
      <w:r w:rsidR="005A76D5">
        <w:t xml:space="preserve"> Na </w:t>
      </w:r>
      <w:r w:rsidR="00003839">
        <w:t xml:space="preserve">Arduino </w:t>
      </w:r>
      <w:r w:rsidR="00945E4A">
        <w:t xml:space="preserve">by byl </w:t>
      </w:r>
      <w:r w:rsidR="00003839">
        <w:t xml:space="preserve">připojen motor driver, který </w:t>
      </w:r>
      <w:r w:rsidR="00964E56">
        <w:t>zabírá všechny piny</w:t>
      </w:r>
      <w:r w:rsidR="00233FB4">
        <w:t>.</w:t>
      </w:r>
      <w:r w:rsidR="00EB4326">
        <w:t xml:space="preserve"> </w:t>
      </w:r>
      <w:r w:rsidR="00233FB4">
        <w:t>U</w:t>
      </w:r>
      <w:r w:rsidR="00EB4326">
        <w:t>možňuj</w:t>
      </w:r>
      <w:r w:rsidR="00945E4A">
        <w:t>í</w:t>
      </w:r>
      <w:r w:rsidR="006A37F2">
        <w:t xml:space="preserve"> lehčí ovládání motorů, zejména v programovacím prvku projektu.</w:t>
      </w:r>
      <w:r w:rsidR="001B758C" w:rsidRPr="001B758C">
        <w:rPr>
          <w:noProof/>
        </w:rPr>
        <w:t xml:space="preserve"> </w:t>
      </w:r>
      <w:r w:rsidR="00EF18BA">
        <w:rPr>
          <w:noProof/>
        </w:rPr>
        <w:t>Právě tato varianta je přesná kopie Arduina UNO Rev3</w:t>
      </w:r>
      <w:r>
        <w:rPr>
          <w:noProof/>
        </w:rPr>
        <w:t>, což je oficialní model přímo od výrobců arduina.</w:t>
      </w:r>
      <w:r w:rsidR="009D383A">
        <w:rPr>
          <w:noProof/>
        </w:rPr>
        <w:t xml:space="preserve"> </w:t>
      </w:r>
      <w:r w:rsidR="009D383A">
        <w:rPr>
          <w:noProof/>
          <w:lang w:val="en-US"/>
        </w:rPr>
        <w:t>[1]</w:t>
      </w:r>
    </w:p>
    <w:p w14:paraId="777E3ECE" w14:textId="04C6A1A8" w:rsidR="008444CD" w:rsidRDefault="008444CD" w:rsidP="008444CD">
      <w:pPr>
        <w:pStyle w:val="Heading2"/>
        <w:rPr>
          <w:noProof/>
        </w:rPr>
      </w:pPr>
      <w:bookmarkStart w:id="7" w:name="_Toc92392104"/>
      <w:r>
        <w:rPr>
          <w:noProof/>
        </w:rPr>
        <w:t>Motor Driver Shield L293D</w:t>
      </w:r>
      <w:bookmarkEnd w:id="7"/>
    </w:p>
    <w:p w14:paraId="6BC86D55" w14:textId="4FE0F94E" w:rsidR="00246821" w:rsidRDefault="00013C2E" w:rsidP="00871E79">
      <w:r>
        <w:t xml:space="preserve">Motor driver </w:t>
      </w:r>
      <w:r w:rsidR="00D42B40">
        <w:t>slouží</w:t>
      </w:r>
      <w:r w:rsidR="004F43B1">
        <w:t xml:space="preserve"> </w:t>
      </w:r>
      <w:r w:rsidR="00D42B40">
        <w:t>k</w:t>
      </w:r>
      <w:r w:rsidR="004F43B1">
        <w:t xml:space="preserve"> </w:t>
      </w:r>
      <w:r w:rsidR="002039DE">
        <w:t xml:space="preserve">řízení různých druhů motorů a umožňuje připojení až </w:t>
      </w:r>
      <w:r w:rsidR="00C34315">
        <w:t>4 motorů.</w:t>
      </w:r>
      <w:r w:rsidR="00CC1DEF">
        <w:t xml:space="preserve"> Motory připojíme do </w:t>
      </w:r>
      <w:r w:rsidR="0050355E">
        <w:t>konektorů označené</w:t>
      </w:r>
      <w:r w:rsidR="007A1DA7">
        <w:t xml:space="preserve"> M</w:t>
      </w:r>
      <w:r w:rsidR="007924AB">
        <w:t>3</w:t>
      </w:r>
      <w:r w:rsidR="007A1DA7">
        <w:t xml:space="preserve"> a M</w:t>
      </w:r>
      <w:r w:rsidR="007924AB">
        <w:t>4 kvůli položení arduina na modelu</w:t>
      </w:r>
      <w:r w:rsidR="001A5D36">
        <w:t>.</w:t>
      </w:r>
      <w:r w:rsidR="007A1DA7">
        <w:t xml:space="preserve"> </w:t>
      </w:r>
      <w:r w:rsidR="001A5D36">
        <w:t>P</w:t>
      </w:r>
      <w:r w:rsidR="00D258B9">
        <w:t xml:space="preserve">ři </w:t>
      </w:r>
      <w:r w:rsidR="00625B9C">
        <w:lastRenderedPageBreak/>
        <w:t>využití</w:t>
      </w:r>
      <w:r w:rsidR="00D258B9">
        <w:t xml:space="preserve"> tohoto driveru </w:t>
      </w:r>
      <w:r w:rsidR="001A06C7">
        <w:t xml:space="preserve">lze </w:t>
      </w:r>
      <w:r w:rsidR="00D258B9">
        <w:t>použít knihovnu</w:t>
      </w:r>
      <w:r w:rsidR="001A5D36">
        <w:t xml:space="preserve">, která </w:t>
      </w:r>
      <w:r w:rsidR="00463B63">
        <w:t>sníží počet příkazů psaných ve zdrojovém kódu</w:t>
      </w:r>
      <w:r w:rsidR="001A06C7">
        <w:t xml:space="preserve">. </w:t>
      </w:r>
      <w:r w:rsidR="00C71746">
        <w:t xml:space="preserve">Musíme </w:t>
      </w:r>
      <w:r w:rsidR="0039233D">
        <w:t>ale definovat motory</w:t>
      </w:r>
      <w:r w:rsidR="00CD2E16">
        <w:t xml:space="preserve"> před </w:t>
      </w:r>
      <w:r w:rsidR="00832CA7">
        <w:t>zah</w:t>
      </w:r>
      <w:r w:rsidR="00D42B40">
        <w:t>á</w:t>
      </w:r>
      <w:r w:rsidR="00832CA7">
        <w:t>jením jízdy</w:t>
      </w:r>
      <w:r w:rsidR="00D42B40">
        <w:t xml:space="preserve">. Je potřeba </w:t>
      </w:r>
      <w:r w:rsidR="00F60C91">
        <w:t>znát správné reference pro pr</w:t>
      </w:r>
      <w:r w:rsidR="00D42B40">
        <w:t>áci</w:t>
      </w:r>
      <w:r w:rsidR="00F60C91">
        <w:t xml:space="preserve"> s knihovnou.</w:t>
      </w:r>
      <w:r w:rsidR="00F80723">
        <w:t xml:space="preserve"> </w:t>
      </w:r>
    </w:p>
    <w:p w14:paraId="4EFF91C4" w14:textId="124139DE" w:rsidR="00644C3D" w:rsidRDefault="00644C3D" w:rsidP="00644C3D">
      <w:pPr>
        <w:pStyle w:val="Heading3"/>
      </w:pPr>
      <w:r>
        <w:t xml:space="preserve"> </w:t>
      </w:r>
      <w:bookmarkStart w:id="8" w:name="_Toc92392105"/>
      <w:r w:rsidRPr="00644C3D">
        <w:t>Knihovna AFMotor.h</w:t>
      </w:r>
      <w:bookmarkEnd w:id="8"/>
    </w:p>
    <w:p w14:paraId="10979F5D" w14:textId="565083C2" w:rsidR="00871E79" w:rsidRDefault="00644C3D" w:rsidP="00871E79">
      <w:r w:rsidRPr="00644C3D">
        <w:t>Tato knihovna je vytvořena přímo pro ovládání různých motorů. Zjednodušuje zad</w:t>
      </w:r>
      <w:r w:rsidR="00400EBF">
        <w:t>á</w:t>
      </w:r>
      <w:r w:rsidRPr="00644C3D">
        <w:t>vání funkcí a metod při programování. Reference</w:t>
      </w:r>
      <w:r w:rsidR="00400EBF">
        <w:t xml:space="preserve"> využité pro učení a použití této knihovny jsou </w:t>
      </w:r>
      <w:r w:rsidRPr="00644C3D">
        <w:t>dostupné na stránkách adafruit.com [</w:t>
      </w:r>
      <w:r w:rsidR="00D64A07">
        <w:t>3</w:t>
      </w:r>
      <w:r w:rsidRPr="00644C3D">
        <w:t>]</w:t>
      </w:r>
      <w:r w:rsidR="00D42B40">
        <w:t>.</w:t>
      </w:r>
    </w:p>
    <w:p w14:paraId="2B212C68" w14:textId="1A107B0C" w:rsidR="00BC59B2" w:rsidRDefault="00BC59B2" w:rsidP="00BC59B2">
      <w:pPr>
        <w:pStyle w:val="Heading2"/>
      </w:pPr>
      <w:bookmarkStart w:id="9" w:name="_Toc92392106"/>
      <w:r>
        <w:t>Využití</w:t>
      </w:r>
      <w:r w:rsidR="00CF1581">
        <w:t xml:space="preserve"> IR Sensoru pro korigování</w:t>
      </w:r>
      <w:r w:rsidR="009C0CA9">
        <w:t xml:space="preserve"> směru</w:t>
      </w:r>
      <w:bookmarkEnd w:id="9"/>
    </w:p>
    <w:p w14:paraId="7D4EF699" w14:textId="0AE65C60" w:rsidR="009C0CA9" w:rsidRDefault="009C0CA9" w:rsidP="009C0CA9">
      <w:pPr>
        <w:pStyle w:val="Heading3"/>
      </w:pPr>
      <w:r>
        <w:tab/>
      </w:r>
      <w:bookmarkStart w:id="10" w:name="_Toc92392107"/>
      <w:r>
        <w:t>IR Sensor</w:t>
      </w:r>
      <w:bookmarkEnd w:id="10"/>
    </w:p>
    <w:p w14:paraId="32CE7641" w14:textId="684EAF29" w:rsidR="00233FB4" w:rsidRDefault="006203F9" w:rsidP="00010EB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5892D1B" wp14:editId="79865A0D">
                <wp:simplePos x="0" y="0"/>
                <wp:positionH relativeFrom="column">
                  <wp:posOffset>3378200</wp:posOffset>
                </wp:positionH>
                <wp:positionV relativeFrom="paragraph">
                  <wp:posOffset>2478405</wp:posOffset>
                </wp:positionV>
                <wp:extent cx="2657475" cy="635"/>
                <wp:effectExtent l="0" t="0" r="9525" b="6985"/>
                <wp:wrapTight wrapText="bothSides">
                  <wp:wrapPolygon edited="0">
                    <wp:start x="0" y="0"/>
                    <wp:lineTo x="0" y="20778"/>
                    <wp:lineTo x="21523" y="20778"/>
                    <wp:lineTo x="21523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206A0" w14:textId="63274484" w:rsidR="006203F9" w:rsidRPr="006203F9" w:rsidRDefault="006203F9" w:rsidP="00BD6FB1">
                            <w:pPr>
                              <w:pStyle w:val="Caption"/>
                              <w:jc w:val="left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203F9">
                              <w:rPr>
                                <w:sz w:val="22"/>
                                <w:szCs w:val="22"/>
                              </w:rPr>
                              <w:t>Obrázek 1.3: infračervený sensor</w:t>
                            </w:r>
                            <w:r w:rsidR="00D64A07">
                              <w:rPr>
                                <w:sz w:val="22"/>
                                <w:szCs w:val="22"/>
                              </w:rPr>
                              <w:t xml:space="preserve"> [4]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892D1B" id="Text Box 7" o:spid="_x0000_s1028" type="#_x0000_t202" style="position:absolute;left:0;text-align:left;margin-left:266pt;margin-top:195.15pt;width:209.25pt;height:.05pt;z-index:-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" stroked="f">
                <v:textbox style="mso-fit-shape-to-text:t" inset="0,0,0,0">
                  <w:txbxContent>
                    <w:p w14:paraId="149206A0" w14:textId="63274484" w:rsidR="006203F9" w:rsidRPr="006203F9" w:rsidRDefault="006203F9" w:rsidP="00BD6FB1">
                      <w:pPr>
                        <w:pStyle w:val="Caption"/>
                        <w:jc w:val="left"/>
                        <w:rPr>
                          <w:noProof/>
                          <w:sz w:val="22"/>
                          <w:szCs w:val="22"/>
                        </w:rPr>
                      </w:pPr>
                      <w:r w:rsidRPr="006203F9">
                        <w:rPr>
                          <w:sz w:val="22"/>
                          <w:szCs w:val="22"/>
                        </w:rPr>
                        <w:t>Obrázek 1.3: infračervený sensor</w:t>
                      </w:r>
                      <w:r w:rsidR="00D64A07">
                        <w:rPr>
                          <w:sz w:val="22"/>
                          <w:szCs w:val="22"/>
                        </w:rPr>
                        <w:t xml:space="preserve"> [4]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3527BAF" wp14:editId="1BFC7439">
            <wp:simplePos x="0" y="0"/>
            <wp:positionH relativeFrom="margin">
              <wp:posOffset>3465482</wp:posOffset>
            </wp:positionH>
            <wp:positionV relativeFrom="paragraph">
              <wp:posOffset>9045</wp:posOffset>
            </wp:positionV>
            <wp:extent cx="246507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366" y="21512"/>
                <wp:lineTo x="2136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EBE">
        <w:t>Infra</w:t>
      </w:r>
      <w:r w:rsidR="000F4514">
        <w:t>červený sensor</w:t>
      </w:r>
      <w:r w:rsidR="0093456E">
        <w:t>, lépe řečeno vysílač a př</w:t>
      </w:r>
      <w:r w:rsidR="00057B55">
        <w:t>i</w:t>
      </w:r>
      <w:r w:rsidR="0093456E">
        <w:t>j</w:t>
      </w:r>
      <w:r w:rsidR="00057B55">
        <w:t>í</w:t>
      </w:r>
      <w:r w:rsidR="0093456E">
        <w:t>mač infračerven</w:t>
      </w:r>
      <w:r w:rsidR="00057B55">
        <w:t>é</w:t>
      </w:r>
      <w:r w:rsidR="0093456E">
        <w:t>ho svě</w:t>
      </w:r>
      <w:r w:rsidR="00721DEB">
        <w:t>tla</w:t>
      </w:r>
      <w:r w:rsidR="00057B55">
        <w:t>,</w:t>
      </w:r>
      <w:r w:rsidR="00721DEB">
        <w:t xml:space="preserve"> funguje na principu </w:t>
      </w:r>
      <w:r w:rsidR="001D01EA">
        <w:t xml:space="preserve">odrážení fotonů. </w:t>
      </w:r>
      <w:r w:rsidR="00C942D1">
        <w:t>Vysílač vy</w:t>
      </w:r>
      <w:r w:rsidR="00F60C91">
        <w:t>šle</w:t>
      </w:r>
      <w:r w:rsidR="00C942D1">
        <w:t xml:space="preserve"> IR světlo, pokud se světlo odrazí zpět do př</w:t>
      </w:r>
      <w:r w:rsidR="00057B55">
        <w:t>i</w:t>
      </w:r>
      <w:r w:rsidR="00C942D1">
        <w:t>j</w:t>
      </w:r>
      <w:r w:rsidR="00057B55">
        <w:t>í</w:t>
      </w:r>
      <w:r w:rsidR="00C942D1">
        <w:t>mače</w:t>
      </w:r>
      <w:r w:rsidR="00C77FDC">
        <w:t>, odešle výstup na pinu OUT.</w:t>
      </w:r>
      <w:r w:rsidR="008E393E">
        <w:t xml:space="preserve"> Protože nepracuji s překážkami, ale s</w:t>
      </w:r>
      <w:r w:rsidR="00AD33B9">
        <w:t> </w:t>
      </w:r>
      <w:r w:rsidR="008E393E">
        <w:t>č</w:t>
      </w:r>
      <w:r w:rsidR="00AD33B9">
        <w:t xml:space="preserve">árou, využiji jinou funkčnost IR světla. Jelikož většina světla se neodrazí od </w:t>
      </w:r>
      <w:r w:rsidR="00CB369C">
        <w:t>tmavých odstínů</w:t>
      </w:r>
      <w:r w:rsidR="007E0C4B">
        <w:t xml:space="preserve">, </w:t>
      </w:r>
      <w:r w:rsidR="00D714D9">
        <w:t>využiji</w:t>
      </w:r>
      <w:r w:rsidR="007E0C4B">
        <w:t xml:space="preserve"> t</w:t>
      </w:r>
      <w:r w:rsidR="00757794">
        <w:t>éto skutečnosti pro</w:t>
      </w:r>
      <w:r w:rsidR="007457C1">
        <w:t xml:space="preserve"> úpravu směru</w:t>
      </w:r>
      <w:r w:rsidR="00F60C91">
        <w:t xml:space="preserve"> automatizovaným</w:t>
      </w:r>
      <w:r w:rsidR="007457C1">
        <w:t xml:space="preserve"> ovládání</w:t>
      </w:r>
      <w:r w:rsidR="00F60C91">
        <w:t>m</w:t>
      </w:r>
      <w:r w:rsidR="007457C1">
        <w:t xml:space="preserve"> motoru.</w:t>
      </w:r>
      <w:r w:rsidR="00100BAA">
        <w:t xml:space="preserve"> </w:t>
      </w:r>
      <w:r w:rsidR="00057B55">
        <w:t>Po</w:t>
      </w:r>
      <w:r w:rsidR="00F60C91">
        <w:t xml:space="preserve">užijeme dva IR sensory, jeden na pravé straně při motoru a druhý na levé straně. </w:t>
      </w:r>
      <w:r w:rsidR="00057B55">
        <w:t>Na p</w:t>
      </w:r>
      <w:r w:rsidR="00F60C91">
        <w:t>ozic</w:t>
      </w:r>
      <w:r w:rsidR="00057B55">
        <w:t>i</w:t>
      </w:r>
      <w:r w:rsidR="00F60C91">
        <w:t xml:space="preserve"> </w:t>
      </w:r>
      <w:r w:rsidR="00233FB4">
        <w:t xml:space="preserve">sensorů </w:t>
      </w:r>
      <w:r w:rsidR="00057B55">
        <w:t>příliš</w:t>
      </w:r>
      <w:r w:rsidR="00F60C91">
        <w:t xml:space="preserve"> nezáleží, nicméně</w:t>
      </w:r>
      <w:r w:rsidR="00057B55">
        <w:t xml:space="preserve"> na</w:t>
      </w:r>
      <w:r w:rsidR="00F60C91">
        <w:t xml:space="preserve"> počt</w:t>
      </w:r>
      <w:r w:rsidR="00057B55">
        <w:t>u</w:t>
      </w:r>
      <w:r w:rsidR="00826E0E">
        <w:t xml:space="preserve"> IR sensorů ano. Vyšší počet sensorů by nav</w:t>
      </w:r>
      <w:r w:rsidR="00057B55">
        <w:t>ý</w:t>
      </w:r>
      <w:r w:rsidR="00826E0E">
        <w:t>šil přesnost a</w:t>
      </w:r>
      <w:r w:rsidR="00233FB4">
        <w:t xml:space="preserve"> počet</w:t>
      </w:r>
      <w:r w:rsidR="00826E0E">
        <w:t xml:space="preserve"> způsobů</w:t>
      </w:r>
      <w:r w:rsidR="00057B55">
        <w:t>,</w:t>
      </w:r>
      <w:r w:rsidR="00826E0E">
        <w:t xml:space="preserve"> jak </w:t>
      </w:r>
      <w:r w:rsidR="00134C73">
        <w:t xml:space="preserve">řešit </w:t>
      </w:r>
      <w:r w:rsidR="00E30B7C">
        <w:t>upravování směru, ale také by komplikoval část program</w:t>
      </w:r>
      <w:r w:rsidR="00CB369C">
        <w:t>o</w:t>
      </w:r>
      <w:r w:rsidR="00E30B7C">
        <w:t>v</w:t>
      </w:r>
      <w:r w:rsidR="00CB369C">
        <w:t>á</w:t>
      </w:r>
      <w:r w:rsidR="00E30B7C">
        <w:t>ní algoritmu kvůli vyšší komplexitě.</w:t>
      </w:r>
    </w:p>
    <w:p w14:paraId="0DA82A4D" w14:textId="52AF9721" w:rsidR="00233FB4" w:rsidRPr="00010EBE" w:rsidRDefault="00D20370" w:rsidP="00010E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B2CCC8E" wp14:editId="3F038207">
                <wp:simplePos x="0" y="0"/>
                <wp:positionH relativeFrom="margin">
                  <wp:posOffset>1068733</wp:posOffset>
                </wp:positionH>
                <wp:positionV relativeFrom="paragraph">
                  <wp:posOffset>2360930</wp:posOffset>
                </wp:positionV>
                <wp:extent cx="2861945" cy="635"/>
                <wp:effectExtent l="0" t="0" r="0" b="698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4B7A3" w14:textId="5C881299" w:rsidR="00B42D79" w:rsidRPr="00B42D79" w:rsidRDefault="00B42D79" w:rsidP="00B42D79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B42D79">
                              <w:rPr>
                                <w:sz w:val="22"/>
                                <w:szCs w:val="22"/>
                              </w:rPr>
                              <w:t xml:space="preserve">Obrázek </w:t>
                            </w:r>
                            <w:r w:rsidR="00A22CB2">
                              <w:rPr>
                                <w:sz w:val="22"/>
                                <w:szCs w:val="22"/>
                              </w:rPr>
                              <w:t>1.4: Koncept IR Sensoru</w:t>
                            </w:r>
                            <w:r w:rsidR="00A049B9">
                              <w:rPr>
                                <w:sz w:val="22"/>
                                <w:szCs w:val="22"/>
                              </w:rPr>
                              <w:t xml:space="preserve"> [</w:t>
                            </w:r>
                            <w:r w:rsidR="00D64A07">
                              <w:rPr>
                                <w:sz w:val="22"/>
                                <w:szCs w:val="22"/>
                              </w:rPr>
                              <w:t>5</w:t>
                            </w:r>
                            <w:r w:rsidR="00A049B9">
                              <w:rPr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CCC8E" id="Text Box 17" o:spid="_x0000_s1029" type="#_x0000_t202" style="position:absolute;left:0;text-align:left;margin-left:84.15pt;margin-top:185.9pt;width:225.35pt;height:.05pt;z-index:-2516367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d6dGwIAAD8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0bjb59PGWM0mx2c1t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" stroked="f">
                <v:textbox style="mso-fit-shape-to-text:t" inset="0,0,0,0">
                  <w:txbxContent>
                    <w:p w14:paraId="68D4B7A3" w14:textId="5C881299" w:rsidR="00B42D79" w:rsidRPr="00B42D79" w:rsidRDefault="00B42D79" w:rsidP="00B42D79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B42D79">
                        <w:rPr>
                          <w:sz w:val="22"/>
                          <w:szCs w:val="22"/>
                        </w:rPr>
                        <w:t xml:space="preserve">Obrázek </w:t>
                      </w:r>
                      <w:r w:rsidR="00A22CB2">
                        <w:rPr>
                          <w:sz w:val="22"/>
                          <w:szCs w:val="22"/>
                        </w:rPr>
                        <w:t>1.4: Koncept IR Sensoru</w:t>
                      </w:r>
                      <w:r w:rsidR="00A049B9">
                        <w:rPr>
                          <w:sz w:val="22"/>
                          <w:szCs w:val="22"/>
                        </w:rPr>
                        <w:t xml:space="preserve"> [</w:t>
                      </w:r>
                      <w:r w:rsidR="00D64A07">
                        <w:rPr>
                          <w:sz w:val="22"/>
                          <w:szCs w:val="22"/>
                        </w:rPr>
                        <w:t>5</w:t>
                      </w:r>
                      <w:r w:rsidR="00A049B9">
                        <w:rPr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96484">
        <w:rPr>
          <w:noProof/>
        </w:rPr>
        <w:drawing>
          <wp:anchor distT="0" distB="0" distL="114300" distR="114300" simplePos="0" relativeHeight="251677696" behindDoc="1" locked="0" layoutInCell="1" allowOverlap="1" wp14:anchorId="028604C4" wp14:editId="04A01FC9">
            <wp:simplePos x="0" y="0"/>
            <wp:positionH relativeFrom="margin">
              <wp:posOffset>3075940</wp:posOffset>
            </wp:positionH>
            <wp:positionV relativeFrom="paragraph">
              <wp:posOffset>631521</wp:posOffset>
            </wp:positionV>
            <wp:extent cx="2504440" cy="1719580"/>
            <wp:effectExtent l="0" t="0" r="0" b="0"/>
            <wp:wrapTight wrapText="bothSides">
              <wp:wrapPolygon edited="0">
                <wp:start x="0" y="0"/>
                <wp:lineTo x="0" y="21297"/>
                <wp:lineTo x="21359" y="21297"/>
                <wp:lineTo x="2135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D79">
        <w:rPr>
          <w:noProof/>
        </w:rPr>
        <w:drawing>
          <wp:anchor distT="0" distB="0" distL="114300" distR="114300" simplePos="0" relativeHeight="251676672" behindDoc="1" locked="0" layoutInCell="1" allowOverlap="1" wp14:anchorId="21765B98" wp14:editId="0DF02250">
            <wp:simplePos x="0" y="0"/>
            <wp:positionH relativeFrom="margin">
              <wp:align>left</wp:align>
            </wp:positionH>
            <wp:positionV relativeFrom="paragraph">
              <wp:posOffset>663548</wp:posOffset>
            </wp:positionV>
            <wp:extent cx="2547620" cy="1717040"/>
            <wp:effectExtent l="0" t="0" r="5080" b="0"/>
            <wp:wrapTight wrapText="bothSides">
              <wp:wrapPolygon edited="0">
                <wp:start x="0" y="0"/>
                <wp:lineTo x="0" y="21328"/>
                <wp:lineTo x="21482" y="21328"/>
                <wp:lineTo x="2148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FB4">
        <w:t xml:space="preserve">Sensory budou připojeny k motor driveru </w:t>
      </w:r>
      <w:r w:rsidR="00057B55">
        <w:t>z důvodu</w:t>
      </w:r>
      <w:r w:rsidR="00233FB4">
        <w:t xml:space="preserve"> nedostatku pinů a místa na </w:t>
      </w:r>
      <w:r w:rsidR="00900DD4">
        <w:t>A</w:t>
      </w:r>
      <w:r w:rsidR="00233FB4">
        <w:t>rduinu</w:t>
      </w:r>
      <w:r w:rsidR="006203F9">
        <w:t>. Dále motor driver pošle sníman</w:t>
      </w:r>
      <w:r w:rsidR="00057B55">
        <w:t>á</w:t>
      </w:r>
      <w:r w:rsidR="006203F9">
        <w:t xml:space="preserve"> data </w:t>
      </w:r>
      <w:r w:rsidR="00900DD4">
        <w:t>A</w:t>
      </w:r>
      <w:r w:rsidR="006203F9">
        <w:t xml:space="preserve">rduinu a kód nahraný do </w:t>
      </w:r>
      <w:r w:rsidR="00900DD4">
        <w:t>A</w:t>
      </w:r>
      <w:r w:rsidR="006203F9">
        <w:t>rduin</w:t>
      </w:r>
      <w:r w:rsidR="00A57B99">
        <w:t>a</w:t>
      </w:r>
      <w:r w:rsidR="006203F9">
        <w:t xml:space="preserve"> vyhodnotí postup. </w:t>
      </w:r>
    </w:p>
    <w:p w14:paraId="20FB46E6" w14:textId="2A7DD401" w:rsidR="00E82C04" w:rsidRDefault="00DA0929" w:rsidP="00E82C04">
      <w:pPr>
        <w:pStyle w:val="Heading2"/>
      </w:pPr>
      <w:bookmarkStart w:id="11" w:name="_Toc92392108"/>
      <w:r>
        <w:t>Motor</w:t>
      </w:r>
      <w:bookmarkEnd w:id="11"/>
    </w:p>
    <w:p w14:paraId="6A94F2D5" w14:textId="22C26E12" w:rsidR="00583CFD" w:rsidRDefault="00FC5128" w:rsidP="00583CFD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4BDF0B" wp14:editId="506104B1">
                <wp:simplePos x="0" y="0"/>
                <wp:positionH relativeFrom="column">
                  <wp:posOffset>921876</wp:posOffset>
                </wp:positionH>
                <wp:positionV relativeFrom="paragraph">
                  <wp:posOffset>2134128</wp:posOffset>
                </wp:positionV>
                <wp:extent cx="3166110" cy="635"/>
                <wp:effectExtent l="0" t="0" r="0" b="381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6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91E012" w14:textId="42E23872" w:rsidR="00FC5128" w:rsidRPr="00697C7C" w:rsidRDefault="00FC5128" w:rsidP="00FC5128">
                            <w:pPr>
                              <w:pStyle w:val="Caption"/>
                              <w:rPr>
                                <w:rFonts w:ascii="Arial Narrow" w:hAnsi="Arial Narrow" w:cs="Arial Narrow"/>
                                <w:bCs/>
                                <w:iCs/>
                                <w:noProof/>
                                <w:sz w:val="22"/>
                                <w:szCs w:val="22"/>
                              </w:rPr>
                            </w:pPr>
                            <w:r w:rsidRPr="00697C7C">
                              <w:rPr>
                                <w:sz w:val="22"/>
                                <w:szCs w:val="22"/>
                              </w:rPr>
                              <w:t>Obrázek 1.5: Motor využitý k projektu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4BDF0B" id="Text Box 21" o:spid="_x0000_s1030" type="#_x0000_t202" style="position:absolute;left:0;text-align:left;margin-left:72.6pt;margin-top:168.05pt;width:249.3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" stroked="f">
                <v:textbox style="mso-fit-shape-to-text:t" inset="0,0,0,0">
                  <w:txbxContent>
                    <w:p w14:paraId="6A91E012" w14:textId="42E23872" w:rsidR="00FC5128" w:rsidRPr="00697C7C" w:rsidRDefault="00FC5128" w:rsidP="00FC5128">
                      <w:pPr>
                        <w:pStyle w:val="Caption"/>
                        <w:rPr>
                          <w:rFonts w:ascii="Arial Narrow" w:hAnsi="Arial Narrow" w:cs="Arial Narrow"/>
                          <w:bCs/>
                          <w:iCs/>
                          <w:noProof/>
                          <w:sz w:val="22"/>
                          <w:szCs w:val="22"/>
                        </w:rPr>
                      </w:pPr>
                      <w:r w:rsidRPr="00697C7C">
                        <w:rPr>
                          <w:sz w:val="22"/>
                          <w:szCs w:val="22"/>
                        </w:rPr>
                        <w:t>Obrázek 1.5: Motor využitý k projektu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6DB5">
        <w:rPr>
          <w:rFonts w:ascii="Arial Narrow" w:hAnsi="Arial Narrow" w:cs="Arial Narrow"/>
          <w:bCs/>
          <w:iCs/>
          <w:noProof/>
        </w:rPr>
        <w:drawing>
          <wp:anchor distT="0" distB="0" distL="114300" distR="114300" simplePos="0" relativeHeight="251681792" behindDoc="1" locked="0" layoutInCell="1" allowOverlap="1" wp14:anchorId="37B3AE73" wp14:editId="34FDEBE5">
            <wp:simplePos x="0" y="0"/>
            <wp:positionH relativeFrom="margin">
              <wp:posOffset>1818640</wp:posOffset>
            </wp:positionH>
            <wp:positionV relativeFrom="paragraph">
              <wp:posOffset>897626</wp:posOffset>
            </wp:positionV>
            <wp:extent cx="1682750" cy="1198880"/>
            <wp:effectExtent l="0" t="0" r="0" b="1270"/>
            <wp:wrapTopAndBottom/>
            <wp:docPr id="8" name="Picture 8" descr="A picture containing stap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tapl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3C5">
        <w:t>K motor driveru budou připojeny dva motory</w:t>
      </w:r>
      <w:r w:rsidR="00E125A1">
        <w:t>, jeden po pravé straně, druhý po levé. Zatáčení bude regulov</w:t>
      </w:r>
      <w:r w:rsidR="00836DB5">
        <w:t>áno</w:t>
      </w:r>
      <w:r w:rsidR="00E125A1">
        <w:t xml:space="preserve"> roz</w:t>
      </w:r>
      <w:r w:rsidR="00836DB5">
        <w:t>d</w:t>
      </w:r>
      <w:r w:rsidR="00E125A1">
        <w:t>íl</w:t>
      </w:r>
      <w:r w:rsidR="00836DB5">
        <w:t>em</w:t>
      </w:r>
      <w:r w:rsidR="00E125A1">
        <w:t xml:space="preserve"> rychlostí motorů</w:t>
      </w:r>
      <w:r w:rsidR="00836DB5">
        <w:t>,</w:t>
      </w:r>
      <w:r w:rsidR="00E125A1">
        <w:t xml:space="preserve"> kompletní</w:t>
      </w:r>
      <w:r w:rsidR="00836DB5">
        <w:t>m</w:t>
      </w:r>
      <w:r w:rsidR="00E125A1">
        <w:t xml:space="preserve"> zastavení</w:t>
      </w:r>
      <w:r w:rsidR="00836DB5">
        <w:t>m nebo změn</w:t>
      </w:r>
      <w:r w:rsidR="005C33BE">
        <w:t>ou</w:t>
      </w:r>
      <w:r w:rsidR="00836DB5">
        <w:t xml:space="preserve"> směru otáčení</w:t>
      </w:r>
      <w:r w:rsidR="00E125A1">
        <w:t xml:space="preserve"> jednoho z motorů.</w:t>
      </w:r>
      <w:r w:rsidR="00D03ECE">
        <w:t xml:space="preserve"> K hř</w:t>
      </w:r>
      <w:r w:rsidR="005C33BE">
        <w:t>í</w:t>
      </w:r>
      <w:r w:rsidR="00D03ECE">
        <w:t>del</w:t>
      </w:r>
      <w:r w:rsidR="005C33BE">
        <w:t>i</w:t>
      </w:r>
      <w:r w:rsidR="00D03ECE">
        <w:t xml:space="preserve"> budou připevněna kolečka pro umožnění jízdy.</w:t>
      </w:r>
    </w:p>
    <w:p w14:paraId="6C5B6D9E" w14:textId="72160FF5" w:rsidR="00CA180F" w:rsidRDefault="00427084" w:rsidP="00CA180F">
      <w:pPr>
        <w:pStyle w:val="Heading2"/>
      </w:pPr>
      <w:bookmarkStart w:id="12" w:name="_Toc92392109"/>
      <w:r>
        <w:t>Napájení</w:t>
      </w:r>
      <w:bookmarkEnd w:id="12"/>
    </w:p>
    <w:p w14:paraId="443C28FE" w14:textId="5428BC11" w:rsidR="00427084" w:rsidRPr="00427084" w:rsidRDefault="00D64A07" w:rsidP="0042708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2E05FEC" wp14:editId="4E7EDE84">
                <wp:simplePos x="0" y="0"/>
                <wp:positionH relativeFrom="page">
                  <wp:posOffset>1068070</wp:posOffset>
                </wp:positionH>
                <wp:positionV relativeFrom="paragraph">
                  <wp:posOffset>1965325</wp:posOffset>
                </wp:positionV>
                <wp:extent cx="2414905" cy="635"/>
                <wp:effectExtent l="0" t="0" r="4445" b="698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8E02A" w14:textId="7634A2E9" w:rsidR="001D617A" w:rsidRPr="00697C7C" w:rsidRDefault="001D617A" w:rsidP="001D617A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697C7C">
                              <w:rPr>
                                <w:sz w:val="22"/>
                                <w:szCs w:val="22"/>
                              </w:rPr>
                              <w:t>Obrázek 1.6: 18650 Baterie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05FEC" id="Text Box 27" o:spid="_x0000_s1031" type="#_x0000_t202" style="position:absolute;left:0;text-align:left;margin-left:84.1pt;margin-top:154.75pt;width:190.15pt;height:.05pt;z-index:-2516172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" stroked="f">
                <v:textbox style="mso-fit-shape-to-text:t" inset="0,0,0,0">
                  <w:txbxContent>
                    <w:p w14:paraId="7B98E02A" w14:textId="7634A2E9" w:rsidR="001D617A" w:rsidRPr="00697C7C" w:rsidRDefault="001D617A" w:rsidP="001D617A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697C7C">
                        <w:rPr>
                          <w:sz w:val="22"/>
                          <w:szCs w:val="22"/>
                        </w:rPr>
                        <w:t>Obrázek 1.6: 18650 Baterie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88B46CB" wp14:editId="755716B9">
                <wp:simplePos x="0" y="0"/>
                <wp:positionH relativeFrom="margin">
                  <wp:posOffset>2949575</wp:posOffset>
                </wp:positionH>
                <wp:positionV relativeFrom="paragraph">
                  <wp:posOffset>2082800</wp:posOffset>
                </wp:positionV>
                <wp:extent cx="2847975" cy="635"/>
                <wp:effectExtent l="0" t="0" r="9525" b="69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CECBD" w14:textId="3FD3970C" w:rsidR="001D617A" w:rsidRPr="00697C7C" w:rsidRDefault="001D617A" w:rsidP="001D617A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697C7C">
                              <w:rPr>
                                <w:sz w:val="22"/>
                                <w:szCs w:val="22"/>
                              </w:rPr>
                              <w:t>Obrázek 1.7: EXT-POW</w:t>
                            </w:r>
                            <w:r w:rsidR="00D64A07">
                              <w:rPr>
                                <w:sz w:val="22"/>
                                <w:szCs w:val="22"/>
                              </w:rPr>
                              <w:t xml:space="preserve"> motor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8B46CB" id="Text Box 26" o:spid="_x0000_s1032" type="#_x0000_t202" style="position:absolute;left:0;text-align:left;margin-left:232.25pt;margin-top:164pt;width:224.25pt;height:.05pt;z-index:-2516193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" stroked="f">
                <v:textbox style="mso-fit-shape-to-text:t" inset="0,0,0,0">
                  <w:txbxContent>
                    <w:p w14:paraId="147CECBD" w14:textId="3FD3970C" w:rsidR="001D617A" w:rsidRPr="00697C7C" w:rsidRDefault="001D617A" w:rsidP="001D617A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 w:rsidRPr="00697C7C">
                        <w:rPr>
                          <w:sz w:val="22"/>
                          <w:szCs w:val="22"/>
                        </w:rPr>
                        <w:t>Obrázek 1.7: EXT-POW</w:t>
                      </w:r>
                      <w:r w:rsidR="00D64A07">
                        <w:rPr>
                          <w:sz w:val="22"/>
                          <w:szCs w:val="22"/>
                        </w:rPr>
                        <w:t xml:space="preserve"> motor driver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0343C774" wp14:editId="750B1AE6">
            <wp:simplePos x="0" y="0"/>
            <wp:positionH relativeFrom="margin">
              <wp:posOffset>3788410</wp:posOffset>
            </wp:positionH>
            <wp:positionV relativeFrom="paragraph">
              <wp:posOffset>762635</wp:posOffset>
            </wp:positionV>
            <wp:extent cx="1410970" cy="13970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6683EB4" wp14:editId="2599382C">
            <wp:simplePos x="0" y="0"/>
            <wp:positionH relativeFrom="margin">
              <wp:posOffset>676275</wp:posOffset>
            </wp:positionH>
            <wp:positionV relativeFrom="paragraph">
              <wp:posOffset>490855</wp:posOffset>
            </wp:positionV>
            <wp:extent cx="1099820" cy="1715770"/>
            <wp:effectExtent l="0" t="3175" r="1905" b="1905"/>
            <wp:wrapTight wrapText="bothSides">
              <wp:wrapPolygon edited="0">
                <wp:start x="21662" y="40"/>
                <wp:lineTo x="337" y="40"/>
                <wp:lineTo x="337" y="21384"/>
                <wp:lineTo x="21662" y="21384"/>
                <wp:lineTo x="21662" y="4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9982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084">
        <w:t>Napájení bude řešeno dvěm</w:t>
      </w:r>
      <w:r w:rsidR="005C33BE">
        <w:t xml:space="preserve">a </w:t>
      </w:r>
      <w:r w:rsidR="00427084">
        <w:t>18650 3.65V 3000mAh bater</w:t>
      </w:r>
      <w:r w:rsidR="00A57B99">
        <w:t>ie</w:t>
      </w:r>
      <w:r w:rsidR="00427084">
        <w:t>mi</w:t>
      </w:r>
      <w:r w:rsidR="005C33BE">
        <w:t>,</w:t>
      </w:r>
      <w:r w:rsidR="00427084">
        <w:t xml:space="preserve"> zapojen</w:t>
      </w:r>
      <w:r w:rsidR="005C33BE">
        <w:t>ými</w:t>
      </w:r>
      <w:r w:rsidR="00427084">
        <w:t xml:space="preserve"> </w:t>
      </w:r>
      <w:r w:rsidR="00235ED0">
        <w:t>dráty</w:t>
      </w:r>
      <w:r w:rsidR="00427084">
        <w:t xml:space="preserve"> do napájecí</w:t>
      </w:r>
      <w:r w:rsidR="00235ED0">
        <w:t>ho</w:t>
      </w:r>
      <w:r w:rsidR="00427084">
        <w:t xml:space="preserve"> konektor</w:t>
      </w:r>
      <w:r w:rsidR="00235ED0">
        <w:t>u EXT-POW</w:t>
      </w:r>
      <w:r w:rsidR="00427084">
        <w:t xml:space="preserve"> motor driveru</w:t>
      </w:r>
      <w:r w:rsidR="00235ED0">
        <w:t>.</w:t>
      </w:r>
      <w:r w:rsidR="009103CE">
        <w:t xml:space="preserve"> Na tento projekt bude tento způsob napájení stačit.</w:t>
      </w:r>
    </w:p>
    <w:p w14:paraId="4EF79FC5" w14:textId="19BF1DD3" w:rsidR="00FF74D6" w:rsidRDefault="00FF74D6" w:rsidP="00FF74D6">
      <w:pPr>
        <w:pStyle w:val="Heading2"/>
      </w:pPr>
      <w:bookmarkStart w:id="13" w:name="_Toc92392110"/>
      <w:r>
        <w:lastRenderedPageBreak/>
        <w:t>Arduino IDE</w:t>
      </w:r>
      <w:bookmarkEnd w:id="13"/>
    </w:p>
    <w:p w14:paraId="45FB0818" w14:textId="219B4298" w:rsidR="00D04AE6" w:rsidRDefault="00A137D6" w:rsidP="008427F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8ECFD77" wp14:editId="3C5A19BC">
                <wp:simplePos x="0" y="0"/>
                <wp:positionH relativeFrom="margin">
                  <wp:posOffset>1418590</wp:posOffset>
                </wp:positionH>
                <wp:positionV relativeFrom="paragraph">
                  <wp:posOffset>1604010</wp:posOffset>
                </wp:positionV>
                <wp:extent cx="2466975" cy="215265"/>
                <wp:effectExtent l="0" t="0" r="9525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3B13E1" w14:textId="0C061F4F" w:rsidR="00246837" w:rsidRPr="00B31B31" w:rsidRDefault="00246837" w:rsidP="0024683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Obrázek</w:t>
                            </w:r>
                            <w:r w:rsidR="00CA180F">
                              <w:t xml:space="preserve"> 1</w:t>
                            </w:r>
                            <w:r>
                              <w:t>.</w:t>
                            </w:r>
                            <w:r w:rsidR="00CA180F">
                              <w:t>7</w:t>
                            </w:r>
                            <w:r>
                              <w:t>: Arduino</w:t>
                            </w:r>
                            <w:r w:rsidR="008D022A">
                              <w:t xml:space="preserve">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FD77" id="Text Box 12" o:spid="_x0000_s1033" type="#_x0000_t202" style="position:absolute;left:0;text-align:left;margin-left:111.7pt;margin-top:126.3pt;width:194.25pt;height:16.95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" stroked="f">
                <v:textbox inset="0,0,0,0">
                  <w:txbxContent>
                    <w:p w14:paraId="693B13E1" w14:textId="0C061F4F" w:rsidR="00246837" w:rsidRPr="00B31B31" w:rsidRDefault="00246837" w:rsidP="00246837">
                      <w:pPr>
                        <w:pStyle w:val="Caption"/>
                        <w:rPr>
                          <w:noProof/>
                        </w:rPr>
                      </w:pPr>
                      <w:r>
                        <w:t>Obrázek</w:t>
                      </w:r>
                      <w:r w:rsidR="00CA180F">
                        <w:t xml:space="preserve"> </w:t>
                      </w:r>
                      <w:r w:rsidR="00CA180F">
                        <w:t>1</w:t>
                      </w:r>
                      <w:r>
                        <w:t>.</w:t>
                      </w:r>
                      <w:r w:rsidR="00CA180F">
                        <w:t>7</w:t>
                      </w:r>
                      <w:r>
                        <w:t>: Arduino</w:t>
                      </w:r>
                      <w:r w:rsidR="008D022A">
                        <w:t xml:space="preserve"> logo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6B4F698A" wp14:editId="2A77DF5D">
            <wp:simplePos x="0" y="0"/>
            <wp:positionH relativeFrom="page">
              <wp:posOffset>3533775</wp:posOffset>
            </wp:positionH>
            <wp:positionV relativeFrom="paragraph">
              <wp:posOffset>803910</wp:posOffset>
            </wp:positionV>
            <wp:extent cx="1038860" cy="706755"/>
            <wp:effectExtent l="0" t="0" r="8890" b="0"/>
            <wp:wrapTopAndBottom/>
            <wp:docPr id="11" name="Picture 1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DB5">
        <w:t>Použiji v</w:t>
      </w:r>
      <w:r w:rsidR="00FF74D6">
        <w:t xml:space="preserve">ývojové prostředí pro vývoj zdrojového kódu pro </w:t>
      </w:r>
      <w:r w:rsidR="00220E06">
        <w:t>A</w:t>
      </w:r>
      <w:r w:rsidR="00FF74D6">
        <w:t>rduino technologie.</w:t>
      </w:r>
      <w:r w:rsidR="00220E06">
        <w:t xml:space="preserve"> Je z</w:t>
      </w:r>
      <w:r w:rsidR="00FF74D6">
        <w:t xml:space="preserve">darma dostupné pro různé operační systémy. Zajišťuje jednoduchost, ale postrádá např. integraci pro </w:t>
      </w:r>
      <w:r w:rsidR="009B7163">
        <w:t>G</w:t>
      </w:r>
      <w:r w:rsidR="00FF74D6">
        <w:t>it</w:t>
      </w:r>
      <w:r w:rsidR="009B7163">
        <w:t>H</w:t>
      </w:r>
      <w:r w:rsidR="00FF74D6">
        <w:t>ub</w:t>
      </w:r>
      <w:r w:rsidR="00D0502D">
        <w:t>.</w:t>
      </w:r>
    </w:p>
    <w:p w14:paraId="2CF95447" w14:textId="2FC7DDF8" w:rsidR="009B7163" w:rsidRDefault="009B7163" w:rsidP="009B7163">
      <w:pPr>
        <w:pStyle w:val="Heading2"/>
      </w:pPr>
      <w:bookmarkStart w:id="14" w:name="_Toc92392111"/>
      <w:r>
        <w:t>Onshape</w:t>
      </w:r>
      <w:bookmarkEnd w:id="14"/>
    </w:p>
    <w:p w14:paraId="5E267E0B" w14:textId="4BAF5A81" w:rsidR="009B7163" w:rsidRPr="009B7163" w:rsidRDefault="00A137D6" w:rsidP="009B716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DE9DE46" wp14:editId="044207E1">
                <wp:simplePos x="0" y="0"/>
                <wp:positionH relativeFrom="margin">
                  <wp:align>center</wp:align>
                </wp:positionH>
                <wp:positionV relativeFrom="paragraph">
                  <wp:posOffset>1567180</wp:posOffset>
                </wp:positionV>
                <wp:extent cx="2476500" cy="223520"/>
                <wp:effectExtent l="0" t="0" r="0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23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3C14DF" w14:textId="6D072CAF" w:rsidR="005D74EB" w:rsidRPr="00697C7C" w:rsidRDefault="005D74EB" w:rsidP="005D74E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97C7C">
                              <w:rPr>
                                <w:sz w:val="22"/>
                                <w:szCs w:val="22"/>
                              </w:rPr>
                              <w:t xml:space="preserve">Obrázek </w:t>
                            </w:r>
                            <w:r w:rsidR="00CA180F" w:rsidRPr="00697C7C">
                              <w:rPr>
                                <w:sz w:val="22"/>
                                <w:szCs w:val="22"/>
                              </w:rPr>
                              <w:t>1</w:t>
                            </w:r>
                            <w:r w:rsidRPr="00697C7C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 w:rsidR="00CA180F" w:rsidRPr="00697C7C">
                              <w:rPr>
                                <w:sz w:val="22"/>
                                <w:szCs w:val="22"/>
                              </w:rPr>
                              <w:t>8</w:t>
                            </w:r>
                            <w:r w:rsidRPr="00697C7C">
                              <w:rPr>
                                <w:sz w:val="22"/>
                                <w:szCs w:val="22"/>
                              </w:rPr>
                              <w:t>: Onshape</w:t>
                            </w:r>
                            <w:r w:rsidR="008D022A" w:rsidRPr="00697C7C">
                              <w:rPr>
                                <w:sz w:val="22"/>
                                <w:szCs w:val="22"/>
                              </w:rPr>
                              <w:t xml:space="preserve">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9DE46" id="Text Box 10" o:spid="_x0000_s1034" type="#_x0000_t202" style="position:absolute;left:0;text-align:left;margin-left:0;margin-top:123.4pt;width:195pt;height:17.6pt;z-index:-251646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" stroked="f">
                <v:textbox inset="0,0,0,0">
                  <w:txbxContent>
                    <w:p w14:paraId="6D3C14DF" w14:textId="6D072CAF" w:rsidR="005D74EB" w:rsidRPr="00697C7C" w:rsidRDefault="005D74EB" w:rsidP="005D74EB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697C7C">
                        <w:rPr>
                          <w:sz w:val="22"/>
                          <w:szCs w:val="22"/>
                        </w:rPr>
                        <w:t xml:space="preserve">Obrázek </w:t>
                      </w:r>
                      <w:r w:rsidR="00CA180F" w:rsidRPr="00697C7C">
                        <w:rPr>
                          <w:sz w:val="22"/>
                          <w:szCs w:val="22"/>
                        </w:rPr>
                        <w:t>1</w:t>
                      </w:r>
                      <w:r w:rsidRPr="00697C7C">
                        <w:rPr>
                          <w:sz w:val="22"/>
                          <w:szCs w:val="22"/>
                        </w:rPr>
                        <w:t>.</w:t>
                      </w:r>
                      <w:r w:rsidR="00CA180F" w:rsidRPr="00697C7C">
                        <w:rPr>
                          <w:sz w:val="22"/>
                          <w:szCs w:val="22"/>
                        </w:rPr>
                        <w:t>8</w:t>
                      </w:r>
                      <w:r w:rsidRPr="00697C7C">
                        <w:rPr>
                          <w:sz w:val="22"/>
                          <w:szCs w:val="22"/>
                        </w:rPr>
                        <w:t>: Onshape</w:t>
                      </w:r>
                      <w:r w:rsidR="008D022A" w:rsidRPr="00697C7C">
                        <w:rPr>
                          <w:sz w:val="22"/>
                          <w:szCs w:val="22"/>
                        </w:rPr>
                        <w:t xml:space="preserve"> logo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0C2CE3A" wp14:editId="5042393B">
            <wp:simplePos x="0" y="0"/>
            <wp:positionH relativeFrom="margin">
              <wp:align>center</wp:align>
            </wp:positionH>
            <wp:positionV relativeFrom="paragraph">
              <wp:posOffset>892810</wp:posOffset>
            </wp:positionV>
            <wp:extent cx="2476500" cy="551815"/>
            <wp:effectExtent l="0" t="0" r="0" b="635"/>
            <wp:wrapTight wrapText="bothSides">
              <wp:wrapPolygon edited="0">
                <wp:start x="1495" y="0"/>
                <wp:lineTo x="0" y="3728"/>
                <wp:lineTo x="0" y="17151"/>
                <wp:lineTo x="1495" y="20879"/>
                <wp:lineTo x="2492" y="20879"/>
                <wp:lineTo x="19440" y="18642"/>
                <wp:lineTo x="21434" y="11931"/>
                <wp:lineTo x="21434" y="4474"/>
                <wp:lineTo x="2492" y="0"/>
                <wp:lineTo x="1495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4C0">
        <w:t>Onshape je o</w:t>
      </w:r>
      <w:r w:rsidR="009B7163">
        <w:t>nline CAD</w:t>
      </w:r>
      <w:r w:rsidR="00A459F2">
        <w:t xml:space="preserve"> </w:t>
      </w:r>
      <w:r w:rsidR="009B7163">
        <w:t>editor pro tvorbu 3D modelů. Využil jsem této aplikace pro n</w:t>
      </w:r>
      <w:r w:rsidR="00A459F2">
        <w:t>ávrh</w:t>
      </w:r>
      <w:r w:rsidR="009B7163">
        <w:t xml:space="preserve"> a vytvoření 3D modelu platformy</w:t>
      </w:r>
      <w:r w:rsidR="00A459F2">
        <w:t>,</w:t>
      </w:r>
      <w:r w:rsidR="009B7163">
        <w:t xml:space="preserve"> na kter</w:t>
      </w:r>
      <w:r w:rsidR="00A459F2">
        <w:t>ý</w:t>
      </w:r>
      <w:r w:rsidR="009B7163">
        <w:t xml:space="preserve"> následně usadím součástky potřebné k</w:t>
      </w:r>
      <w:r w:rsidR="00A459F2">
        <w:t xml:space="preserve"> zprovoznění</w:t>
      </w:r>
      <w:r w:rsidR="009B7163">
        <w:t xml:space="preserve"> celkového </w:t>
      </w:r>
      <w:r w:rsidR="00973E4C">
        <w:t>vozítka.</w:t>
      </w:r>
    </w:p>
    <w:p w14:paraId="7263F82C" w14:textId="7417DC67" w:rsidR="00D04AE6" w:rsidRPr="00802D4F" w:rsidRDefault="00F14744" w:rsidP="000F5ED1">
      <w:pPr>
        <w:pStyle w:val="Heading1"/>
      </w:pPr>
      <w:bookmarkStart w:id="15" w:name="_Toc92392112"/>
      <w:r>
        <w:lastRenderedPageBreak/>
        <w:t>sestavení modelu</w:t>
      </w:r>
      <w:r w:rsidR="000C05A0">
        <w:t xml:space="preserve"> A</w:t>
      </w:r>
      <w:r w:rsidR="000C05A0" w:rsidRPr="000C05A0">
        <w:t xml:space="preserve"> postup řešení automatizace</w:t>
      </w:r>
      <w:bookmarkEnd w:id="15"/>
    </w:p>
    <w:p w14:paraId="049F31CB" w14:textId="6F08D719" w:rsidR="00230592" w:rsidRDefault="00DD38AC" w:rsidP="00DD38AC">
      <w:pPr>
        <w:pStyle w:val="Heading2"/>
      </w:pPr>
      <w:bookmarkStart w:id="16" w:name="_Toc92392113"/>
      <w:r>
        <w:t xml:space="preserve">3D </w:t>
      </w:r>
      <w:r w:rsidR="00800446">
        <w:t>m</w:t>
      </w:r>
      <w:r>
        <w:t>odel</w:t>
      </w:r>
      <w:bookmarkEnd w:id="16"/>
    </w:p>
    <w:p w14:paraId="7362473B" w14:textId="0D914B07" w:rsidR="003E523E" w:rsidRDefault="00CB7F04" w:rsidP="003E523E">
      <w:r>
        <w:rPr>
          <w:noProof/>
        </w:rPr>
        <w:drawing>
          <wp:anchor distT="0" distB="0" distL="114300" distR="114300" simplePos="0" relativeHeight="251673600" behindDoc="1" locked="0" layoutInCell="1" allowOverlap="1" wp14:anchorId="49D36E0B" wp14:editId="04401081">
            <wp:simplePos x="0" y="0"/>
            <wp:positionH relativeFrom="margin">
              <wp:align>center</wp:align>
            </wp:positionH>
            <wp:positionV relativeFrom="paragraph">
              <wp:posOffset>1323975</wp:posOffset>
            </wp:positionV>
            <wp:extent cx="2628265" cy="1518285"/>
            <wp:effectExtent l="0" t="0" r="635" b="5715"/>
            <wp:wrapTopAndBottom/>
            <wp:docPr id="13" name="Picture 13" descr="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rrow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24599A" wp14:editId="07BA86BB">
                <wp:simplePos x="0" y="0"/>
                <wp:positionH relativeFrom="column">
                  <wp:posOffset>829945</wp:posOffset>
                </wp:positionH>
                <wp:positionV relativeFrom="paragraph">
                  <wp:posOffset>2882265</wp:posOffset>
                </wp:positionV>
                <wp:extent cx="3671570" cy="635"/>
                <wp:effectExtent l="0" t="0" r="5080" b="381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1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751DB7" w14:textId="3F717674" w:rsidR="00B96A30" w:rsidRPr="00697C7C" w:rsidRDefault="00B96A30" w:rsidP="00B96A30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97C7C">
                              <w:rPr>
                                <w:sz w:val="22"/>
                                <w:szCs w:val="22"/>
                              </w:rPr>
                              <w:t xml:space="preserve">Obrázek </w:t>
                            </w:r>
                            <w:r w:rsidR="00D12ECE" w:rsidRPr="00697C7C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  <w:r w:rsidRPr="00697C7C">
                              <w:rPr>
                                <w:sz w:val="22"/>
                                <w:szCs w:val="22"/>
                              </w:rPr>
                              <w:t>.1:</w:t>
                            </w:r>
                            <w:r w:rsidR="00800446" w:rsidRPr="00697C7C">
                              <w:rPr>
                                <w:sz w:val="22"/>
                                <w:szCs w:val="22"/>
                              </w:rPr>
                              <w:t xml:space="preserve"> 3D model platformy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4599A" id="Text Box 14" o:spid="_x0000_s1035" type="#_x0000_t202" style="position:absolute;left:0;text-align:left;margin-left:65.35pt;margin-top:226.95pt;width:289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" stroked="f">
                <v:textbox style="mso-fit-shape-to-text:t" inset="0,0,0,0">
                  <w:txbxContent>
                    <w:p w14:paraId="2A751DB7" w14:textId="3F717674" w:rsidR="00B96A30" w:rsidRPr="00697C7C" w:rsidRDefault="00B96A30" w:rsidP="00B96A30">
                      <w:pPr>
                        <w:pStyle w:val="Titulek"/>
                        <w:rPr>
                          <w:noProof/>
                          <w:sz w:val="22"/>
                          <w:szCs w:val="22"/>
                        </w:rPr>
                      </w:pPr>
                      <w:r w:rsidRPr="00697C7C">
                        <w:rPr>
                          <w:sz w:val="22"/>
                          <w:szCs w:val="22"/>
                        </w:rPr>
                        <w:t xml:space="preserve">Obrázek </w:t>
                      </w:r>
                      <w:r w:rsidR="00D12ECE" w:rsidRPr="00697C7C">
                        <w:rPr>
                          <w:sz w:val="22"/>
                          <w:szCs w:val="22"/>
                        </w:rPr>
                        <w:t>2</w:t>
                      </w:r>
                      <w:r w:rsidRPr="00697C7C">
                        <w:rPr>
                          <w:sz w:val="22"/>
                          <w:szCs w:val="22"/>
                        </w:rPr>
                        <w:t>.1:</w:t>
                      </w:r>
                      <w:r w:rsidR="00800446" w:rsidRPr="00697C7C">
                        <w:rPr>
                          <w:sz w:val="22"/>
                          <w:szCs w:val="22"/>
                        </w:rPr>
                        <w:t xml:space="preserve"> 3D model platformy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1E1">
        <w:t>Nejdříve byl navržen 3D model, který by sloužil jako základní platforma pro všechny součástky, v aplikaci onshape. N</w:t>
      </w:r>
      <w:r w:rsidR="00806C7A">
        <w:t>ávrh</w:t>
      </w:r>
      <w:r w:rsidR="00BC11E1">
        <w:t xml:space="preserve"> byl snadn</w:t>
      </w:r>
      <w:r w:rsidR="00806C7A">
        <w:t>ý</w:t>
      </w:r>
      <w:r w:rsidR="00BC11E1">
        <w:t>. Všechny podstatné součástky, které diktoval</w:t>
      </w:r>
      <w:r w:rsidR="00806C7A">
        <w:t>y,</w:t>
      </w:r>
      <w:r w:rsidR="00BC11E1">
        <w:t xml:space="preserve"> jak velká platforma bude, byl</w:t>
      </w:r>
      <w:r w:rsidR="00806C7A">
        <w:t>y</w:t>
      </w:r>
      <w:r w:rsidR="00BC11E1">
        <w:t xml:space="preserve"> naměřeny</w:t>
      </w:r>
      <w:r w:rsidR="00350D76">
        <w:t>, podle nich byl vytvořen model</w:t>
      </w:r>
      <w:r w:rsidR="00D12ECE">
        <w:t>,</w:t>
      </w:r>
      <w:r w:rsidR="00350D76">
        <w:t xml:space="preserve"> který je dokáže akomodovat.</w:t>
      </w:r>
      <w:r w:rsidR="00FB0FA2">
        <w:t xml:space="preserve"> Model </w:t>
      </w:r>
      <w:r w:rsidR="00806C7A">
        <w:t>byl vytisknut</w:t>
      </w:r>
      <w:r w:rsidR="00FB0FA2">
        <w:t xml:space="preserve"> ve 3D tiskárně</w:t>
      </w:r>
      <w:r w:rsidR="006A4014">
        <w:t>, ale s poměrně nižší tloušťkou</w:t>
      </w:r>
      <w:r w:rsidR="00161BBB">
        <w:t>, protože nebyla potřeba</w:t>
      </w:r>
      <w:r>
        <w:t>, aby platforma byla až tak hrubá</w:t>
      </w:r>
      <w:r w:rsidR="005855AE">
        <w:t>.</w:t>
      </w:r>
    </w:p>
    <w:p w14:paraId="54CB7D9A" w14:textId="5DF093DD" w:rsidR="002B1C4C" w:rsidRDefault="002B1C4C" w:rsidP="002B1C4C">
      <w:pPr>
        <w:pStyle w:val="Heading2"/>
      </w:pPr>
      <w:bookmarkStart w:id="17" w:name="_Toc92392114"/>
      <w:r>
        <w:t>Pájení dodatečných pinů</w:t>
      </w:r>
      <w:bookmarkEnd w:id="17"/>
    </w:p>
    <w:p w14:paraId="3C00BA58" w14:textId="3FF263D4" w:rsidR="00D10A6D" w:rsidRPr="00D10A6D" w:rsidRDefault="006A34C0" w:rsidP="00D10A6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32FA69" wp14:editId="42F3E305">
                <wp:simplePos x="0" y="0"/>
                <wp:positionH relativeFrom="page">
                  <wp:posOffset>1983740</wp:posOffset>
                </wp:positionH>
                <wp:positionV relativeFrom="paragraph">
                  <wp:posOffset>3592195</wp:posOffset>
                </wp:positionV>
                <wp:extent cx="3553460" cy="635"/>
                <wp:effectExtent l="0" t="0" r="8890" b="381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3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3F5C7B" w14:textId="1E3173EB" w:rsidR="009E064E" w:rsidRPr="00697C7C" w:rsidRDefault="009E064E" w:rsidP="009E064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97C7C">
                              <w:rPr>
                                <w:sz w:val="22"/>
                                <w:szCs w:val="22"/>
                              </w:rPr>
                              <w:t xml:space="preserve">Obrázek 2.2: Označení místa </w:t>
                            </w:r>
                            <w:r w:rsidR="00261D5E" w:rsidRPr="00697C7C">
                              <w:rPr>
                                <w:sz w:val="22"/>
                                <w:szCs w:val="22"/>
                              </w:rPr>
                              <w:t xml:space="preserve">dodatečných </w:t>
                            </w:r>
                            <w:r w:rsidRPr="00697C7C">
                              <w:rPr>
                                <w:sz w:val="22"/>
                                <w:szCs w:val="22"/>
                              </w:rPr>
                              <w:t>pinů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32FA69" id="Text Box 18" o:spid="_x0000_s1036" type="#_x0000_t202" style="position:absolute;left:0;text-align:left;margin-left:156.2pt;margin-top:282.85pt;width:279.8pt;height:.05pt;z-index:2516848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" stroked="f">
                <v:textbox style="mso-fit-shape-to-text:t" inset="0,0,0,0">
                  <w:txbxContent>
                    <w:p w14:paraId="323F5C7B" w14:textId="1E3173EB" w:rsidR="009E064E" w:rsidRPr="00697C7C" w:rsidRDefault="009E064E" w:rsidP="009E064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697C7C">
                        <w:rPr>
                          <w:sz w:val="22"/>
                          <w:szCs w:val="22"/>
                        </w:rPr>
                        <w:t xml:space="preserve">Obrázek 2.2: Označení místa </w:t>
                      </w:r>
                      <w:r w:rsidR="00261D5E" w:rsidRPr="00697C7C">
                        <w:rPr>
                          <w:sz w:val="22"/>
                          <w:szCs w:val="22"/>
                        </w:rPr>
                        <w:t xml:space="preserve">dodatečných </w:t>
                      </w:r>
                      <w:r w:rsidRPr="00697C7C">
                        <w:rPr>
                          <w:sz w:val="22"/>
                          <w:szCs w:val="22"/>
                        </w:rPr>
                        <w:t>pinů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87579DE" wp14:editId="0270F857">
            <wp:simplePos x="0" y="0"/>
            <wp:positionH relativeFrom="column">
              <wp:posOffset>1855470</wp:posOffset>
            </wp:positionH>
            <wp:positionV relativeFrom="paragraph">
              <wp:posOffset>1698625</wp:posOffset>
            </wp:positionV>
            <wp:extent cx="1851660" cy="1845945"/>
            <wp:effectExtent l="0" t="0" r="0" b="1905"/>
            <wp:wrapTopAndBottom/>
            <wp:docPr id="15" name="Picture 15" descr="A close-up of a calcula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a calculato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A6D">
        <w:t xml:space="preserve">Jelikož na </w:t>
      </w:r>
      <w:r w:rsidR="00806C7A">
        <w:t>A</w:t>
      </w:r>
      <w:r w:rsidR="00D10A6D">
        <w:t>rduin</w:t>
      </w:r>
      <w:r w:rsidR="00A94B58">
        <w:t>u kvůli motor driveru</w:t>
      </w:r>
      <w:r w:rsidR="00D10A6D">
        <w:t xml:space="preserve"> piny dostupné</w:t>
      </w:r>
      <w:r w:rsidR="00A94B58">
        <w:t xml:space="preserve"> nebyly, musel jsem k motor driveru připájet </w:t>
      </w:r>
      <w:r w:rsidR="00F80723">
        <w:t>M</w:t>
      </w:r>
      <w:r w:rsidR="00A94B58">
        <w:t xml:space="preserve"> piny</w:t>
      </w:r>
      <w:r w:rsidR="00F80723">
        <w:t xml:space="preserve"> pro připojení IR </w:t>
      </w:r>
      <w:r w:rsidR="00806C7A">
        <w:t>s</w:t>
      </w:r>
      <w:r w:rsidR="00F80723">
        <w:t>ensorů.</w:t>
      </w:r>
      <w:r w:rsidR="009E064E" w:rsidRPr="009E064E">
        <w:rPr>
          <w:noProof/>
        </w:rPr>
        <w:t xml:space="preserve"> </w:t>
      </w:r>
      <w:r w:rsidR="009E064E">
        <w:rPr>
          <w:noProof/>
        </w:rPr>
        <w:t>Piny byly připájeny do dírek označen</w:t>
      </w:r>
      <w:r w:rsidR="00806C7A">
        <w:rPr>
          <w:noProof/>
        </w:rPr>
        <w:t>ých</w:t>
      </w:r>
      <w:r w:rsidR="009E064E">
        <w:rPr>
          <w:noProof/>
        </w:rPr>
        <w:t xml:space="preserve"> na obrázku.</w:t>
      </w:r>
      <w:r>
        <w:rPr>
          <w:noProof/>
        </w:rPr>
        <w:t xml:space="preserve"> První dvě řady jsou pro elekrický proud a uzemnění, respektivně. Poslední řada je </w:t>
      </w:r>
      <w:r w:rsidR="00FD0D78">
        <w:rPr>
          <w:noProof/>
        </w:rPr>
        <w:t>vede integrovaným obvodem do pinů A0 až A5. Tyto piny jsou využity k čtení výstupu IR sensorů. Stačí připájet jenom dva sloupce, jelikož jsem využil jenom dva sensory.</w:t>
      </w:r>
    </w:p>
    <w:p w14:paraId="33B6F53E" w14:textId="41E012CC" w:rsidR="00D95AC4" w:rsidRDefault="00B802BB" w:rsidP="00D95AC4">
      <w:pPr>
        <w:pStyle w:val="Heading2"/>
      </w:pPr>
      <w:bookmarkStart w:id="18" w:name="_Toc92392115"/>
      <w:r>
        <w:lastRenderedPageBreak/>
        <w:t>Připevnění součástek k</w:t>
      </w:r>
      <w:r w:rsidR="00CE7AA3">
        <w:t> </w:t>
      </w:r>
      <w:r>
        <w:t>modelu</w:t>
      </w:r>
      <w:bookmarkEnd w:id="18"/>
    </w:p>
    <w:p w14:paraId="51D277D9" w14:textId="6E55AA38" w:rsidR="000A411A" w:rsidRDefault="00CE7AA3" w:rsidP="000A411A">
      <w:r>
        <w:t>K</w:t>
      </w:r>
      <w:r w:rsidR="00235118">
        <w:t xml:space="preserve"> upevnění součástek modelu jsem využil </w:t>
      </w:r>
      <w:r w:rsidR="00544CBF">
        <w:t>tavnou pistol</w:t>
      </w:r>
      <w:r w:rsidR="00235F79">
        <w:t>i</w:t>
      </w:r>
      <w:r w:rsidR="00544CBF">
        <w:t xml:space="preserve"> a horké lepidlo. Motory jsem umístil společně s</w:t>
      </w:r>
      <w:r w:rsidR="00454667">
        <w:t> rejdovacím kolečkem na spodní stranu modelu</w:t>
      </w:r>
      <w:r w:rsidR="00234A91">
        <w:t>.</w:t>
      </w:r>
      <w:r w:rsidR="003F40AB">
        <w:t xml:space="preserve"> Dále jsem přitavil IR sensory </w:t>
      </w:r>
      <w:r w:rsidR="00D03ECE">
        <w:t xml:space="preserve">ve směru jízdy </w:t>
      </w:r>
      <w:r w:rsidR="003F40AB">
        <w:t>před motory</w:t>
      </w:r>
      <w:r w:rsidR="00D03ECE">
        <w:t xml:space="preserve"> tak, aby se vysílané IR světlo odráželo od země zpět do přijímače</w:t>
      </w:r>
      <w:r w:rsidR="006A4014">
        <w:t>.</w:t>
      </w:r>
      <w:r w:rsidR="00261D5E">
        <w:t xml:space="preserve"> </w:t>
      </w:r>
      <w:r w:rsidR="002D5230">
        <w:t>Arduino</w:t>
      </w:r>
      <w:r w:rsidR="00BB300D">
        <w:t xml:space="preserve"> </w:t>
      </w:r>
      <w:r w:rsidR="002D5230">
        <w:t>s motor driverem jsem upevnil na vrchní stranu</w:t>
      </w:r>
      <w:r w:rsidR="004B573A">
        <w:t xml:space="preserve"> a</w:t>
      </w:r>
      <w:r w:rsidR="00217A6E">
        <w:t> dvě 18650</w:t>
      </w:r>
      <w:r w:rsidR="004B573A">
        <w:t xml:space="preserve"> </w:t>
      </w:r>
      <w:r w:rsidR="00EB51F5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D37E389" wp14:editId="2188047C">
                <wp:simplePos x="0" y="0"/>
                <wp:positionH relativeFrom="column">
                  <wp:posOffset>-362849</wp:posOffset>
                </wp:positionH>
                <wp:positionV relativeFrom="paragraph">
                  <wp:posOffset>3050540</wp:posOffset>
                </wp:positionV>
                <wp:extent cx="2860675" cy="635"/>
                <wp:effectExtent l="0" t="0" r="0" b="381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BE44D" w14:textId="1A272D9F" w:rsidR="00EB51F5" w:rsidRPr="00697C7C" w:rsidRDefault="00EB51F5" w:rsidP="00EB51F5">
                            <w:pPr>
                              <w:pStyle w:val="Caption"/>
                              <w:rPr>
                                <w:sz w:val="22"/>
                                <w:szCs w:val="22"/>
                              </w:rPr>
                            </w:pPr>
                            <w:r w:rsidRPr="00697C7C">
                              <w:rPr>
                                <w:sz w:val="22"/>
                                <w:szCs w:val="22"/>
                              </w:rPr>
                              <w:t xml:space="preserve">Obrázek 2.3: Pohled </w:t>
                            </w:r>
                            <w:r w:rsidR="00235F79">
                              <w:rPr>
                                <w:sz w:val="22"/>
                                <w:szCs w:val="22"/>
                              </w:rPr>
                              <w:t>shora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7E389" id="Text Box 23" o:spid="_x0000_s1037" type="#_x0000_t202" style="position:absolute;left:0;text-align:left;margin-left:-28.55pt;margin-top:240.2pt;width:225.2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" stroked="f">
                <v:textbox style="mso-fit-shape-to-text:t" inset="0,0,0,0">
                  <w:txbxContent>
                    <w:p w14:paraId="3ECBE44D" w14:textId="1A272D9F" w:rsidR="00EB51F5" w:rsidRPr="00697C7C" w:rsidRDefault="00EB51F5" w:rsidP="00EB51F5">
                      <w:pPr>
                        <w:pStyle w:val="Titulek"/>
                        <w:rPr>
                          <w:sz w:val="22"/>
                          <w:szCs w:val="22"/>
                        </w:rPr>
                      </w:pPr>
                      <w:r w:rsidRPr="00697C7C">
                        <w:rPr>
                          <w:sz w:val="22"/>
                          <w:szCs w:val="22"/>
                        </w:rPr>
                        <w:t xml:space="preserve">Obrázek 2.3: Pohled </w:t>
                      </w:r>
                      <w:r w:rsidR="00235F79">
                        <w:rPr>
                          <w:sz w:val="22"/>
                          <w:szCs w:val="22"/>
                        </w:rPr>
                        <w:t>shora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1F5">
        <w:rPr>
          <w:noProof/>
        </w:rPr>
        <w:drawing>
          <wp:anchor distT="0" distB="0" distL="114300" distR="114300" simplePos="0" relativeHeight="251687936" behindDoc="1" locked="0" layoutInCell="1" allowOverlap="1" wp14:anchorId="100F135C" wp14:editId="494CECC7">
            <wp:simplePos x="0" y="0"/>
            <wp:positionH relativeFrom="margin">
              <wp:posOffset>-130439</wp:posOffset>
            </wp:positionH>
            <wp:positionV relativeFrom="paragraph">
              <wp:posOffset>869315</wp:posOffset>
            </wp:positionV>
            <wp:extent cx="2860675" cy="2161540"/>
            <wp:effectExtent l="0" t="0" r="0" b="0"/>
            <wp:wrapTight wrapText="bothSides">
              <wp:wrapPolygon edited="0">
                <wp:start x="0" y="0"/>
                <wp:lineTo x="0" y="21321"/>
                <wp:lineTo x="21432" y="21321"/>
                <wp:lineTo x="2143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1F5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3B28EBE" wp14:editId="139D9598">
                <wp:simplePos x="0" y="0"/>
                <wp:positionH relativeFrom="margin">
                  <wp:posOffset>2615829</wp:posOffset>
                </wp:positionH>
                <wp:positionV relativeFrom="paragraph">
                  <wp:posOffset>3044190</wp:posOffset>
                </wp:positionV>
                <wp:extent cx="2872105" cy="635"/>
                <wp:effectExtent l="0" t="0" r="4445" b="381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1BD7E" w14:textId="2638C535" w:rsidR="00EB51F5" w:rsidRPr="00697C7C" w:rsidRDefault="00EB51F5" w:rsidP="00EB51F5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697C7C">
                              <w:rPr>
                                <w:sz w:val="22"/>
                                <w:szCs w:val="22"/>
                              </w:rPr>
                              <w:t>Obrázek 2.4: Pohled na podvozek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28EBE" id="Text Box 22" o:spid="_x0000_s1038" type="#_x0000_t202" style="position:absolute;left:0;text-align:left;margin-left:205.95pt;margin-top:239.7pt;width:226.15pt;height:.05pt;z-index:-251625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" stroked="f">
                <v:textbox style="mso-fit-shape-to-text:t" inset="0,0,0,0">
                  <w:txbxContent>
                    <w:p w14:paraId="5F51BD7E" w14:textId="2638C535" w:rsidR="00EB51F5" w:rsidRPr="00697C7C" w:rsidRDefault="00EB51F5" w:rsidP="00EB51F5">
                      <w:pPr>
                        <w:pStyle w:val="Titulek"/>
                        <w:rPr>
                          <w:b/>
                          <w:bCs/>
                          <w:noProof/>
                        </w:rPr>
                      </w:pPr>
                      <w:r w:rsidRPr="00697C7C">
                        <w:rPr>
                          <w:sz w:val="22"/>
                          <w:szCs w:val="22"/>
                        </w:rPr>
                        <w:t>Obrázek 2.4: Pohled na podvozek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B51F5">
        <w:rPr>
          <w:noProof/>
        </w:rPr>
        <w:drawing>
          <wp:anchor distT="0" distB="0" distL="114300" distR="114300" simplePos="0" relativeHeight="251688960" behindDoc="1" locked="0" layoutInCell="1" allowOverlap="1" wp14:anchorId="0B7D22DC" wp14:editId="20E00B14">
            <wp:simplePos x="0" y="0"/>
            <wp:positionH relativeFrom="column">
              <wp:posOffset>2825750</wp:posOffset>
            </wp:positionH>
            <wp:positionV relativeFrom="paragraph">
              <wp:posOffset>875294</wp:posOffset>
            </wp:positionV>
            <wp:extent cx="2872105" cy="2155825"/>
            <wp:effectExtent l="0" t="0" r="4445" b="0"/>
            <wp:wrapTight wrapText="bothSides">
              <wp:wrapPolygon edited="0">
                <wp:start x="0" y="0"/>
                <wp:lineTo x="0" y="21377"/>
                <wp:lineTo x="21490" y="21377"/>
                <wp:lineTo x="2149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73A">
        <w:t>3,65V</w:t>
      </w:r>
      <w:r w:rsidR="002D5230">
        <w:t> bateri</w:t>
      </w:r>
      <w:r w:rsidR="004B573A">
        <w:t>e</w:t>
      </w:r>
      <w:r w:rsidR="002D5230">
        <w:t>, kter</w:t>
      </w:r>
      <w:r w:rsidR="00217A6E">
        <w:t>é</w:t>
      </w:r>
      <w:r w:rsidR="002D5230">
        <w:t xml:space="preserve"> bu</w:t>
      </w:r>
      <w:r w:rsidR="00217A6E">
        <w:t>dou napájet všechny komponenty</w:t>
      </w:r>
      <w:r w:rsidR="00235F79">
        <w:t>,</w:t>
      </w:r>
      <w:r w:rsidR="004B573A">
        <w:t xml:space="preserve"> na spodní stranu</w:t>
      </w:r>
      <w:r w:rsidR="00217A6E">
        <w:t>.</w:t>
      </w:r>
    </w:p>
    <w:p w14:paraId="67700952" w14:textId="50228D0B" w:rsidR="00CE4978" w:rsidRDefault="00CE4978" w:rsidP="000A411A"/>
    <w:p w14:paraId="5889BB4E" w14:textId="767D5E78" w:rsidR="00CE4978" w:rsidRDefault="00CE4978" w:rsidP="000A411A"/>
    <w:p w14:paraId="429E1296" w14:textId="5A2D9B90" w:rsidR="00CE4978" w:rsidRDefault="00CE4978" w:rsidP="000A411A"/>
    <w:p w14:paraId="22B5BD87" w14:textId="4B22F660" w:rsidR="00CE4978" w:rsidRDefault="00CE4978" w:rsidP="000A411A"/>
    <w:p w14:paraId="1752A163" w14:textId="12061B39" w:rsidR="00CE4978" w:rsidRDefault="00CE4978" w:rsidP="000A411A"/>
    <w:p w14:paraId="0F4F1F05" w14:textId="07B4C5C8" w:rsidR="00CE4978" w:rsidRDefault="00CE4978" w:rsidP="000A411A"/>
    <w:p w14:paraId="3D14350A" w14:textId="6E29275D" w:rsidR="00CE4978" w:rsidRDefault="00CE4978" w:rsidP="000A411A"/>
    <w:p w14:paraId="3BD8099B" w14:textId="62202563" w:rsidR="00CE4978" w:rsidRDefault="00CE4978" w:rsidP="000A411A"/>
    <w:p w14:paraId="064744DA" w14:textId="29CF7DAA" w:rsidR="00CE4978" w:rsidRDefault="00CE4978" w:rsidP="000A411A"/>
    <w:p w14:paraId="1814AF90" w14:textId="77777777" w:rsidR="00CE4978" w:rsidRPr="000A411A" w:rsidRDefault="00CE4978" w:rsidP="000A411A"/>
    <w:p w14:paraId="003BFE9F" w14:textId="6CB4B248" w:rsidR="003E523E" w:rsidRDefault="003E523E" w:rsidP="003E523E">
      <w:pPr>
        <w:pStyle w:val="Heading2"/>
      </w:pPr>
      <w:bookmarkStart w:id="19" w:name="_Toc92392116"/>
      <w:r>
        <w:lastRenderedPageBreak/>
        <w:t xml:space="preserve">Programování </w:t>
      </w:r>
      <w:r w:rsidR="000A411A">
        <w:t>algoritmu</w:t>
      </w:r>
      <w:r w:rsidR="00261D5E">
        <w:t xml:space="preserve"> pro vyhodnocení směru</w:t>
      </w:r>
      <w:bookmarkEnd w:id="19"/>
    </w:p>
    <w:p w14:paraId="413D05A4" w14:textId="63AC9179" w:rsidR="00F80723" w:rsidRDefault="000A411A" w:rsidP="00083B23">
      <w:pPr>
        <w:keepNext/>
      </w:pPr>
      <w:r>
        <w:t xml:space="preserve">Na </w:t>
      </w:r>
      <w:r w:rsidR="007E0ABA">
        <w:t>po</w:t>
      </w:r>
      <w:r>
        <w:t>čátku programu se inicializují proměnné a nutné pin sloty</w:t>
      </w:r>
      <w:r w:rsidR="007E0ABA">
        <w:t>,</w:t>
      </w:r>
      <w:r>
        <w:t xml:space="preserve"> které jsou potřeb</w:t>
      </w:r>
      <w:r w:rsidR="00F37D69">
        <w:t>né</w:t>
      </w:r>
      <w:r>
        <w:t xml:space="preserve"> pro čtení informací z IR sensorů a pouštění proudu motorům. Zárov</w:t>
      </w:r>
      <w:r w:rsidR="007E0ABA">
        <w:t>e</w:t>
      </w:r>
      <w:r>
        <w:t>ň se přidá knihovna AFMotor.h.</w:t>
      </w:r>
      <w:bookmarkStart w:id="20" w:name="_MON_1702923490"/>
      <w:bookmarkEnd w:id="20"/>
      <w:r w:rsidR="00CE4978">
        <w:object w:dxaOrig="9406" w:dyaOrig="5580" w14:anchorId="3AB91B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3pt;height:279pt" o:ole="">
            <v:imagedata r:id="rId28" o:title=""/>
          </v:shape>
          <o:OLEObject Type="Embed" ProgID="Word.Document.12" ShapeID="_x0000_i1025" DrawAspect="Content" ObjectID="_1703260320" r:id="rId29">
            <o:FieldCodes>\s</o:FieldCodes>
          </o:OLEObject>
        </w:object>
      </w:r>
    </w:p>
    <w:p w14:paraId="0D615558" w14:textId="35F11E7F" w:rsidR="000A411A" w:rsidRDefault="000A411A" w:rsidP="000A411A">
      <w:r>
        <w:t>Dále je podmínka se stavem IR sensor</w:t>
      </w:r>
      <w:r w:rsidR="001D03EA">
        <w:t>u</w:t>
      </w:r>
      <w:r>
        <w:t>, která určuje, který z motorů se zapne.</w:t>
      </w:r>
    </w:p>
    <w:bookmarkStart w:id="21" w:name="_MON_1702924028"/>
    <w:bookmarkEnd w:id="21"/>
    <w:p w14:paraId="5F19B448" w14:textId="77777777" w:rsidR="000F015B" w:rsidRDefault="00D23A3C" w:rsidP="000F015B">
      <w:pPr>
        <w:keepNext/>
      </w:pPr>
      <w:r>
        <w:object w:dxaOrig="9406" w:dyaOrig="2730" w14:anchorId="6A6D54D4">
          <v:shape id="_x0000_i1026" type="#_x0000_t75" style="width:470.3pt;height:136.5pt" o:ole="">
            <v:imagedata r:id="rId30" o:title=""/>
          </v:shape>
          <o:OLEObject Type="Embed" ProgID="Word.Document.12" ShapeID="_x0000_i1026" DrawAspect="Content" ObjectID="_1703260321" r:id="rId31">
            <o:FieldCodes>\s</o:FieldCodes>
          </o:OLEObject>
        </w:object>
      </w:r>
    </w:p>
    <w:p w14:paraId="0A547901" w14:textId="6BF85858" w:rsidR="00F37D69" w:rsidRDefault="000F015B" w:rsidP="00680D80">
      <w:pPr>
        <w:keepNext/>
      </w:pPr>
      <w:r>
        <w:t xml:space="preserve">Praktické řešení kódu: </w:t>
      </w:r>
      <w:hyperlink r:id="rId32" w:history="1">
        <w:r w:rsidR="00680D80" w:rsidRPr="009539E7">
          <w:rPr>
            <w:rStyle w:val="Hyperlink"/>
          </w:rPr>
          <w:t>https://github.com/TheBachy/4.r-maturita</w:t>
        </w:r>
      </w:hyperlink>
    </w:p>
    <w:p w14:paraId="5DA77E61" w14:textId="77777777" w:rsidR="00680D80" w:rsidRDefault="00680D80" w:rsidP="00680D80">
      <w:pPr>
        <w:keepNext/>
      </w:pPr>
    </w:p>
    <w:p w14:paraId="1DC38DB7" w14:textId="69E0E5E5" w:rsidR="000A411A" w:rsidRPr="000A411A" w:rsidRDefault="000A411A" w:rsidP="000A411A">
      <w:r>
        <w:t>Podle stavu levého a pravého sensoru se zapínají motory</w:t>
      </w:r>
      <w:r w:rsidR="00D7419F">
        <w:t xml:space="preserve">. </w:t>
      </w:r>
      <w:r w:rsidR="007E0ABA">
        <w:t xml:space="preserve">V </w:t>
      </w:r>
      <w:r w:rsidR="00D7419F">
        <w:t xml:space="preserve">případě, že sensor nahlásí </w:t>
      </w:r>
      <w:r w:rsidR="00CE7AA3">
        <w:t xml:space="preserve">změnu, </w:t>
      </w:r>
      <w:r w:rsidR="001F51F1">
        <w:t>upraví</w:t>
      </w:r>
      <w:r w:rsidR="007E0ABA">
        <w:t xml:space="preserve"> se</w:t>
      </w:r>
      <w:r w:rsidR="001F51F1">
        <w:t xml:space="preserve"> rychlost nebo směr motoru úprav</w:t>
      </w:r>
      <w:r w:rsidR="007E0ABA">
        <w:t>o</w:t>
      </w:r>
      <w:r w:rsidR="001F51F1">
        <w:t>u směru.</w:t>
      </w:r>
      <w:r w:rsidR="00037C97">
        <w:t xml:space="preserve"> Tímto způsobem jsou řešeny </w:t>
      </w:r>
      <w:r w:rsidR="00037C97">
        <w:lastRenderedPageBreak/>
        <w:t>další tři podmínky</w:t>
      </w:r>
      <w:r w:rsidR="00261D5E">
        <w:t>, které jsou v while loopu.</w:t>
      </w:r>
      <w:r w:rsidR="00EE1488">
        <w:t xml:space="preserve"> Po navržení kódu ho nahraji do arduina a diagnostikuji jakékoliv chyby, které by mohli nastat.</w:t>
      </w:r>
      <w:r w:rsidR="00206EBF">
        <w:t xml:space="preserve"> Dále jsem autíčko pustil po černé čáře.</w:t>
      </w:r>
    </w:p>
    <w:p w14:paraId="7544F958" w14:textId="6D17305E" w:rsidR="00D04AE6" w:rsidRDefault="00680144" w:rsidP="000F5ED1">
      <w:pPr>
        <w:pStyle w:val="Heading1"/>
      </w:pPr>
      <w:bookmarkStart w:id="22" w:name="_Toc370246089"/>
      <w:bookmarkStart w:id="23" w:name="_Toc92392117"/>
      <w:r>
        <w:lastRenderedPageBreak/>
        <w:t>V</w:t>
      </w:r>
      <w:r w:rsidR="00A0246F" w:rsidRPr="00A0246F">
        <w:t>ýsledk</w:t>
      </w:r>
      <w:r>
        <w:t>y řešení</w:t>
      </w:r>
      <w:bookmarkEnd w:id="22"/>
      <w:bookmarkEnd w:id="23"/>
    </w:p>
    <w:p w14:paraId="1826AE66" w14:textId="3041A060" w:rsidR="001F423D" w:rsidRDefault="002D7EC4" w:rsidP="004749DA">
      <w:pPr>
        <w:pStyle w:val="Heading2"/>
      </w:pPr>
      <w:bookmarkStart w:id="24" w:name="_Toc92392118"/>
      <w:r>
        <w:t>Funkčnost autíčka</w:t>
      </w:r>
      <w:bookmarkEnd w:id="24"/>
    </w:p>
    <w:p w14:paraId="3B312103" w14:textId="00D9DE0C" w:rsidR="002D7EC4" w:rsidRDefault="004749DA" w:rsidP="004749DA">
      <w:r>
        <w:t xml:space="preserve">Jelikož jsem </w:t>
      </w:r>
      <w:r w:rsidR="00DD3415">
        <w:t>ne</w:t>
      </w:r>
      <w:r>
        <w:t>integrova</w:t>
      </w:r>
      <w:r w:rsidR="00DD3415">
        <w:t>l</w:t>
      </w:r>
      <w:r>
        <w:t xml:space="preserve"> způsob zapínaní a vypínaní autíčka, jediný způsob</w:t>
      </w:r>
      <w:r w:rsidR="00DD3415">
        <w:t>,</w:t>
      </w:r>
      <w:r>
        <w:t xml:space="preserve"> jak jej zprovoznit</w:t>
      </w:r>
      <w:r w:rsidR="00DD3415">
        <w:t>,</w:t>
      </w:r>
      <w:r>
        <w:t xml:space="preserve"> je vložení a vy</w:t>
      </w:r>
      <w:r w:rsidR="00DD3415">
        <w:t>jmutí</w:t>
      </w:r>
      <w:r>
        <w:t xml:space="preserve"> baterií.</w:t>
      </w:r>
    </w:p>
    <w:p w14:paraId="58969C09" w14:textId="32BFC17E" w:rsidR="004749DA" w:rsidRDefault="004749DA" w:rsidP="004749DA">
      <w:r>
        <w:t xml:space="preserve">Po vložení baterií se automaticky </w:t>
      </w:r>
      <w:r w:rsidR="00DD3415">
        <w:t>A</w:t>
      </w:r>
      <w:r>
        <w:t>rduino a kód spustí. Pokud autíčko už stojí</w:t>
      </w:r>
      <w:r w:rsidR="001353DA">
        <w:t xml:space="preserve"> na čář</w:t>
      </w:r>
      <w:r w:rsidR="002D7EC4">
        <w:t>e</w:t>
      </w:r>
      <w:r w:rsidR="001353DA">
        <w:t>, skript zařídí, že se vozítko bude pohybovat po předem vytvořené trase. Druh</w:t>
      </w:r>
      <w:r w:rsidR="00164BFE">
        <w:t>ou</w:t>
      </w:r>
      <w:r w:rsidR="001353DA">
        <w:t xml:space="preserve"> možnost</w:t>
      </w:r>
      <w:r w:rsidR="00164BFE">
        <w:t>í</w:t>
      </w:r>
      <w:r w:rsidR="001353DA">
        <w:t xml:space="preserve"> je</w:t>
      </w:r>
      <w:r w:rsidR="00164BFE">
        <w:t>,</w:t>
      </w:r>
      <w:r w:rsidR="001353DA">
        <w:t xml:space="preserve"> že žádná č</w:t>
      </w:r>
      <w:r w:rsidR="00164BFE">
        <w:t>á</w:t>
      </w:r>
      <w:r w:rsidR="001353DA">
        <w:t>ra není nalezena</w:t>
      </w:r>
      <w:r w:rsidR="00164BFE">
        <w:t>.</w:t>
      </w:r>
      <w:r w:rsidR="001353DA">
        <w:t xml:space="preserve"> </w:t>
      </w:r>
      <w:r w:rsidR="00164BFE">
        <w:t>A</w:t>
      </w:r>
      <w:r w:rsidR="002D7EC4">
        <w:t>utíčko bude bloudit, respektive podle naprogramovaného kódu pojede rovně, dokud sensory nenaleznou něco, na co m</w:t>
      </w:r>
      <w:r w:rsidR="00164BFE">
        <w:t>oh</w:t>
      </w:r>
      <w:r w:rsidR="002D7EC4">
        <w:t xml:space="preserve">ou </w:t>
      </w:r>
      <w:r w:rsidR="00164BFE">
        <w:t>určitým způsobem</w:t>
      </w:r>
      <w:r w:rsidR="002D7EC4">
        <w:t xml:space="preserve"> re</w:t>
      </w:r>
      <w:r w:rsidR="00164BFE">
        <w:t>a</w:t>
      </w:r>
      <w:r w:rsidR="002D7EC4">
        <w:t>govat.</w:t>
      </w:r>
    </w:p>
    <w:p w14:paraId="3B5D5D0D" w14:textId="4EC842A3" w:rsidR="002D7EC4" w:rsidRDefault="002D7EC4" w:rsidP="002D7EC4">
      <w:pPr>
        <w:pStyle w:val="Heading2"/>
      </w:pPr>
      <w:bookmarkStart w:id="25" w:name="_Toc92392119"/>
      <w:r>
        <w:t>Splněné a nesplněné cíle</w:t>
      </w:r>
      <w:bookmarkEnd w:id="25"/>
    </w:p>
    <w:p w14:paraId="6FF85FB5" w14:textId="35519DC0" w:rsidR="00645139" w:rsidRDefault="002D7EC4" w:rsidP="002D7EC4">
      <w:r>
        <w:t xml:space="preserve">Hlavním cílem </w:t>
      </w:r>
      <w:r w:rsidR="0036155D">
        <w:t xml:space="preserve">práce </w:t>
      </w:r>
      <w:r>
        <w:t>bylo</w:t>
      </w:r>
      <w:r w:rsidR="00604635">
        <w:t xml:space="preserve"> pochopit a</w:t>
      </w:r>
      <w:r>
        <w:t xml:space="preserve"> naučit se základ</w:t>
      </w:r>
      <w:r w:rsidR="00604635">
        <w:t>y</w:t>
      </w:r>
      <w:r>
        <w:t xml:space="preserve"> programování automatizace na platformě Arduin</w:t>
      </w:r>
      <w:r w:rsidR="002E665F">
        <w:t xml:space="preserve">o. </w:t>
      </w:r>
      <w:r w:rsidR="00687567">
        <w:t>Tohoto cíle bylo dosaženo</w:t>
      </w:r>
      <w:r w:rsidR="0036155D">
        <w:t xml:space="preserve"> ve všech směrech</w:t>
      </w:r>
      <w:r w:rsidR="00687567">
        <w:t>.</w:t>
      </w:r>
      <w:r w:rsidR="002E665F">
        <w:t xml:space="preserve"> Autíčko se chová</w:t>
      </w:r>
      <w:r w:rsidR="00687567">
        <w:t xml:space="preserve"> tak,</w:t>
      </w:r>
      <w:r w:rsidR="002E665F">
        <w:t xml:space="preserve"> jak </w:t>
      </w:r>
      <w:r w:rsidR="00687567">
        <w:t>bylo</w:t>
      </w:r>
      <w:r w:rsidR="002E665F">
        <w:t xml:space="preserve"> očekáv</w:t>
      </w:r>
      <w:r w:rsidR="00687567">
        <w:t>áno</w:t>
      </w:r>
      <w:r w:rsidR="002E665F">
        <w:t>. Motory ho pohání, IR sensor</w:t>
      </w:r>
      <w:r w:rsidR="0036155D">
        <w:t>y</w:t>
      </w:r>
      <w:r w:rsidR="002E665F">
        <w:t xml:space="preserve"> </w:t>
      </w:r>
      <w:r w:rsidR="0036155D">
        <w:t>je</w:t>
      </w:r>
      <w:r w:rsidR="002E665F">
        <w:t xml:space="preserve"> autíčko korig</w:t>
      </w:r>
      <w:r w:rsidR="0036155D">
        <w:t>ováno</w:t>
      </w:r>
      <w:r w:rsidR="002E665F">
        <w:t xml:space="preserve"> do správného směru. </w:t>
      </w:r>
    </w:p>
    <w:p w14:paraId="32D4038E" w14:textId="7D0C26C3" w:rsidR="002D7EC4" w:rsidRDefault="00687567" w:rsidP="002D7EC4">
      <w:r>
        <w:t>Při podobné činnosti v budoucnu by bylo vhodné integrovat</w:t>
      </w:r>
      <w:r w:rsidR="00645139">
        <w:t xml:space="preserve"> ON</w:t>
      </w:r>
      <w:r w:rsidR="00645139">
        <w:rPr>
          <w:lang w:val="en-US"/>
        </w:rPr>
        <w:t>/</w:t>
      </w:r>
      <w:r w:rsidR="00645139">
        <w:t xml:space="preserve">OFF switch. </w:t>
      </w:r>
      <w:r w:rsidR="004B0BB2">
        <w:t>K</w:t>
      </w:r>
      <w:r w:rsidR="0036155D">
        <w:t xml:space="preserve"> dalšímu </w:t>
      </w:r>
      <w:r w:rsidR="004B0BB2">
        <w:t xml:space="preserve">zamyšlení pak vybízí </w:t>
      </w:r>
      <w:r w:rsidR="00645139">
        <w:t>vyřešení programování algoritmu pro korigování směru</w:t>
      </w:r>
      <w:r w:rsidR="007135DB">
        <w:t xml:space="preserve"> a hledání čáry</w:t>
      </w:r>
      <w:r w:rsidR="006A675A">
        <w:t xml:space="preserve">  </w:t>
      </w:r>
      <w:r w:rsidR="007135DB">
        <w:t xml:space="preserve"> </w:t>
      </w:r>
      <w:r w:rsidR="004B0BB2">
        <w:t>v</w:t>
      </w:r>
      <w:r w:rsidR="007135DB">
        <w:t xml:space="preserve"> případě, že se autíčko ztratí</w:t>
      </w:r>
      <w:r w:rsidR="00645139">
        <w:t xml:space="preserve">. </w:t>
      </w:r>
      <w:r w:rsidR="00ED0F67">
        <w:t>Z estetického hlediska by mohl být vylepšen</w:t>
      </w:r>
      <w:r w:rsidR="00645139">
        <w:t xml:space="preserve"> design 3D modelu, např. místa pro vedení </w:t>
      </w:r>
      <w:r w:rsidR="007135DB">
        <w:t>napájení a drátků, dírky na šrouby pro lepší upevnění součástek.</w:t>
      </w:r>
    </w:p>
    <w:p w14:paraId="3B41A186" w14:textId="77777777" w:rsidR="00645139" w:rsidRPr="00645139" w:rsidRDefault="00645139" w:rsidP="002D7EC4"/>
    <w:p w14:paraId="53128261" w14:textId="1A22CFAC" w:rsidR="00230592" w:rsidRPr="004749DA" w:rsidRDefault="00230592" w:rsidP="00230592">
      <w:pPr>
        <w:ind w:left="360"/>
      </w:pPr>
    </w:p>
    <w:p w14:paraId="62486C05" w14:textId="77777777" w:rsidR="00483A69" w:rsidRDefault="00483A69" w:rsidP="00D04AE6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22DC122A" w:rsidR="00483A69" w:rsidRDefault="00B8449A" w:rsidP="31CDAC39">
      <w:pPr>
        <w:pStyle w:val="Heading1"/>
        <w:numPr>
          <w:ilvl w:val="0"/>
          <w:numId w:val="0"/>
        </w:numPr>
      </w:pPr>
      <w:bookmarkStart w:id="26" w:name="_Toc370246090"/>
      <w:bookmarkStart w:id="27" w:name="_Toc92392120"/>
      <w:r>
        <w:lastRenderedPageBreak/>
        <w:t>Závěr</w:t>
      </w:r>
      <w:bookmarkEnd w:id="26"/>
      <w:bookmarkEnd w:id="27"/>
    </w:p>
    <w:p w14:paraId="54A8D462" w14:textId="36B94CE3" w:rsidR="00870391" w:rsidRDefault="00870391" w:rsidP="00D04AE6">
      <w:r>
        <w:t xml:space="preserve">Cílem projektu bylo pochopit a uplatnit teorii základní automatizace automobilu </w:t>
      </w:r>
      <w:r w:rsidR="003D05B0">
        <w:t>použitím platformy Arduino a IR sensorů k navigaci po černé čáře.</w:t>
      </w:r>
      <w:r>
        <w:t xml:space="preserve"> </w:t>
      </w:r>
      <w:r w:rsidR="003D05B0">
        <w:t xml:space="preserve">Dále </w:t>
      </w:r>
      <w:r w:rsidR="002D4304">
        <w:t>využitím</w:t>
      </w:r>
      <w:r>
        <w:t xml:space="preserve"> Arduin</w:t>
      </w:r>
      <w:r w:rsidR="002D4304">
        <w:t>a</w:t>
      </w:r>
      <w:r>
        <w:t xml:space="preserve"> společně s</w:t>
      </w:r>
      <w:r w:rsidR="006B5DB8">
        <w:t>e</w:t>
      </w:r>
      <w:r>
        <w:t> sestavením funkčního modelu</w:t>
      </w:r>
      <w:r w:rsidR="00FA5816">
        <w:t>.</w:t>
      </w:r>
    </w:p>
    <w:p w14:paraId="1B413169" w14:textId="51F2077D" w:rsidR="00F52C6F" w:rsidRDefault="007135DB" w:rsidP="00D04AE6">
      <w:r w:rsidRPr="007135DB">
        <w:t xml:space="preserve">Celkově jsem s projektem </w:t>
      </w:r>
      <w:r w:rsidR="006B5DB8">
        <w:t>velmi</w:t>
      </w:r>
      <w:r w:rsidRPr="007135DB">
        <w:t xml:space="preserve"> spokojen. Vše</w:t>
      </w:r>
      <w:r w:rsidR="006B5DB8">
        <w:t>,</w:t>
      </w:r>
      <w:r w:rsidRPr="007135DB">
        <w:t xml:space="preserve"> co </w:t>
      </w:r>
      <w:r w:rsidR="00F52C6F">
        <w:t>bylo</w:t>
      </w:r>
      <w:r w:rsidRPr="007135DB">
        <w:t xml:space="preserve"> </w:t>
      </w:r>
      <w:r>
        <w:t>napláno</w:t>
      </w:r>
      <w:r w:rsidR="00F52C6F">
        <w:t>váno</w:t>
      </w:r>
      <w:r>
        <w:t xml:space="preserve"> splnit, bylo splněno, projekt funguje tak</w:t>
      </w:r>
      <w:r w:rsidR="006B5DB8">
        <w:t>,</w:t>
      </w:r>
      <w:r>
        <w:t xml:space="preserve"> jak </w:t>
      </w:r>
      <w:r w:rsidR="006B5DB8">
        <w:t>bylo</w:t>
      </w:r>
      <w:r w:rsidR="00FA5816">
        <w:t xml:space="preserve"> očekáv</w:t>
      </w:r>
      <w:r w:rsidR="006B5DB8">
        <w:t>áno</w:t>
      </w:r>
      <w:r w:rsidR="00FA5816">
        <w:t>.</w:t>
      </w:r>
      <w:r w:rsidR="00F52C6F">
        <w:t xml:space="preserve"> Cíl práce byl </w:t>
      </w:r>
      <w:r w:rsidR="000A5E98">
        <w:t xml:space="preserve">ve všech oblastech </w:t>
      </w:r>
      <w:r w:rsidR="00F52C6F">
        <w:t>požadavků splněn.</w:t>
      </w:r>
    </w:p>
    <w:p w14:paraId="1299C43A" w14:textId="63B13CD8" w:rsidR="00AB18DA" w:rsidRDefault="00FA5816" w:rsidP="00D04AE6">
      <w:r>
        <w:t xml:space="preserve"> </w:t>
      </w:r>
      <w:r w:rsidR="000A5E98">
        <w:t>Byly uvedeny návrhy ke zdokonalení při dalším postupu.</w:t>
      </w:r>
      <w:r w:rsidR="0027362A">
        <w:t xml:space="preserve"> Jedn</w:t>
      </w:r>
      <w:r w:rsidR="000A5E98">
        <w:t>ím</w:t>
      </w:r>
      <w:r w:rsidR="0027362A">
        <w:t xml:space="preserve"> ze základních vylepšení by bylo integrování </w:t>
      </w:r>
      <w:r w:rsidR="001D2E17">
        <w:t xml:space="preserve">fyzického </w:t>
      </w:r>
      <w:r w:rsidR="0027362A">
        <w:t>ON/OFF tlačítka.</w:t>
      </w:r>
    </w:p>
    <w:p w14:paraId="4DDBEF00" w14:textId="458BB169" w:rsidR="00E15D00" w:rsidRDefault="00F130E3" w:rsidP="006E2B97">
      <w:r>
        <w:t xml:space="preserve">Praktické řešení: </w:t>
      </w:r>
      <w:r w:rsidRPr="00F130E3">
        <w:t>https://github.com/TheBachy/4.r-maturita</w:t>
      </w:r>
    </w:p>
    <w:p w14:paraId="3461D779" w14:textId="77777777" w:rsidR="00802D4F" w:rsidRDefault="00802D4F"/>
    <w:p w14:paraId="1DE8370A" w14:textId="6E745F70" w:rsidR="00F03DA6" w:rsidRDefault="00F03DA6">
      <w:pPr>
        <w:pStyle w:val="Nadpis"/>
      </w:pPr>
      <w:bookmarkStart w:id="28" w:name="_Toc37577735"/>
      <w:bookmarkStart w:id="29" w:name="_Toc88120446"/>
      <w:bookmarkStart w:id="30" w:name="_Toc88120683"/>
      <w:bookmarkStart w:id="31" w:name="_Toc88120895"/>
      <w:bookmarkStart w:id="32" w:name="_Toc88120999"/>
      <w:bookmarkStart w:id="33" w:name="_Toc88121042"/>
      <w:bookmarkStart w:id="34" w:name="_Toc88121179"/>
      <w:bookmarkStart w:id="35" w:name="_Toc88121553"/>
      <w:bookmarkStart w:id="36" w:name="_Toc88121610"/>
      <w:bookmarkStart w:id="37" w:name="_Toc88121748"/>
      <w:bookmarkStart w:id="38" w:name="_Toc88122014"/>
      <w:bookmarkStart w:id="39" w:name="_Toc88124619"/>
      <w:bookmarkStart w:id="40" w:name="_Toc88124656"/>
      <w:bookmarkStart w:id="41" w:name="_Toc88124806"/>
      <w:bookmarkStart w:id="42" w:name="_Toc88125789"/>
      <w:bookmarkStart w:id="43" w:name="_Toc88126309"/>
      <w:bookmarkStart w:id="44" w:name="_Toc88126460"/>
      <w:bookmarkStart w:id="45" w:name="_Toc88126527"/>
      <w:bookmarkStart w:id="46" w:name="_Toc88126556"/>
      <w:bookmarkStart w:id="47" w:name="_Toc88126772"/>
      <w:bookmarkStart w:id="48" w:name="_Toc88126862"/>
      <w:bookmarkStart w:id="49" w:name="_Toc88127103"/>
      <w:bookmarkStart w:id="50" w:name="_Toc88127146"/>
      <w:bookmarkStart w:id="51" w:name="_Toc88128511"/>
      <w:bookmarkStart w:id="52" w:name="_Toc107634153"/>
      <w:bookmarkStart w:id="53" w:name="_Toc107635188"/>
      <w:bookmarkStart w:id="54" w:name="_Toc107635228"/>
      <w:bookmarkStart w:id="55" w:name="_Toc107635245"/>
      <w:bookmarkStart w:id="56" w:name="_Toc370246091"/>
      <w:bookmarkStart w:id="57" w:name="_Toc92392121"/>
      <w:r>
        <w:lastRenderedPageBreak/>
        <w:t>Seznam použit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 w:rsidR="00802D4F">
        <w:t>ýCH INFORMAČNÍCH ZDROJů</w:t>
      </w:r>
      <w:bookmarkEnd w:id="56"/>
      <w:bookmarkEnd w:id="57"/>
    </w:p>
    <w:p w14:paraId="017E447A" w14:textId="37BAC081" w:rsidR="009D383A" w:rsidRDefault="009D383A" w:rsidP="009D383A">
      <w:pPr>
        <w:pStyle w:val="NormalWeb"/>
        <w:ind w:left="567" w:hanging="567"/>
      </w:pPr>
      <w:r>
        <w:t>[1</w:t>
      </w:r>
      <w:r w:rsidRPr="009D383A">
        <w:t>]</w:t>
      </w:r>
      <w:r w:rsidRPr="009D383A">
        <w:tab/>
      </w:r>
      <w:r w:rsidR="00146261" w:rsidRPr="00146261">
        <w:t xml:space="preserve">Arduino Official Store. 2022. Arduino Uno Rev3. [online] Available at: </w:t>
      </w:r>
      <w:hyperlink r:id="rId33" w:history="1">
        <w:r w:rsidR="00F54794" w:rsidRPr="009539E7">
          <w:rPr>
            <w:rStyle w:val="Hyperlink"/>
          </w:rPr>
          <w:t>https://store.arduino.cc/products/arduino-uno-rev3?queryID=undefined</w:t>
        </w:r>
      </w:hyperlink>
    </w:p>
    <w:p w14:paraId="44AC1BE3" w14:textId="7AC90A5F" w:rsidR="00F54794" w:rsidRPr="009D383A" w:rsidRDefault="00F54794" w:rsidP="009D383A">
      <w:pPr>
        <w:pStyle w:val="NormalWeb"/>
        <w:ind w:left="567" w:hanging="567"/>
      </w:pPr>
      <w:r>
        <w:t>[2]</w:t>
      </w:r>
      <w:r>
        <w:tab/>
      </w:r>
      <w:r w:rsidRPr="00F54794">
        <w:t>Last Minute Engineers. 2022. Control DC, Stepper &amp; Servo with L293D Motor Driver Shield &amp; Arduino. [online] Available at: https://lastminuteengineers.com/l293d-motor-driver-shield-arduino-tutorial</w:t>
      </w:r>
    </w:p>
    <w:p w14:paraId="636F58A1" w14:textId="7238DC58" w:rsidR="00802D4F" w:rsidRDefault="00F03DA6" w:rsidP="00630BCB">
      <w:pPr>
        <w:pStyle w:val="NormalWeb"/>
        <w:ind w:left="567" w:hanging="567"/>
      </w:pPr>
      <w:bookmarkStart w:id="58" w:name="_Ref94455389"/>
      <w:r>
        <w:t>[</w:t>
      </w:r>
      <w:bookmarkEnd w:id="58"/>
      <w:r w:rsidR="009103CE">
        <w:t>3</w:t>
      </w:r>
      <w:r>
        <w:t>]</w:t>
      </w:r>
      <w:r w:rsidR="003652EE">
        <w:tab/>
      </w:r>
      <w:r w:rsidR="00C719D9" w:rsidRPr="00C719D9">
        <w:t xml:space="preserve">Adafruit Learning System. n.d. AFMotor Library Reference. [online] Available at: </w:t>
      </w:r>
      <w:hyperlink r:id="rId34" w:history="1">
        <w:r w:rsidR="00BD6FB1" w:rsidRPr="009539E7">
          <w:rPr>
            <w:rStyle w:val="Hyperlink"/>
          </w:rPr>
          <w:t>https://learn.adafruit.com/afmotor-library-reference</w:t>
        </w:r>
      </w:hyperlink>
    </w:p>
    <w:p w14:paraId="51AE60EF" w14:textId="20C73874" w:rsidR="00BD6FB1" w:rsidRPr="00A049B9" w:rsidRDefault="007768E2" w:rsidP="00630BCB">
      <w:pPr>
        <w:pStyle w:val="NormalWeb"/>
        <w:ind w:left="567" w:hanging="567"/>
      </w:pPr>
      <w:r>
        <w:t>[4]</w:t>
      </w:r>
      <w:r>
        <w:tab/>
      </w:r>
      <w:r w:rsidR="00125DDA" w:rsidRPr="00125DDA">
        <w:t>Arduino Project Hub. 2022. How to use IR sensor with Arduino? (With full code) || Bihar. [online] Available at: https://create.arduino.cc/projecthub/biharilifehacker/how-to-use-ir-sensor-with-arduino-with-full-code-bihar-3f29c3</w:t>
      </w:r>
    </w:p>
    <w:p w14:paraId="0FB78278" w14:textId="656F2EDB" w:rsidR="00C719D9" w:rsidRPr="00C719D9" w:rsidRDefault="00EA5BB7" w:rsidP="001D2E17">
      <w:pPr>
        <w:pStyle w:val="NormalWeb"/>
        <w:ind w:left="567" w:hanging="567"/>
        <w:sectPr w:rsidR="00C719D9" w:rsidRPr="00C719D9" w:rsidSect="00FF6F58">
          <w:headerReference w:type="default" r:id="rId35"/>
          <w:footerReference w:type="default" r:id="rId36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r>
        <w:t>[</w:t>
      </w:r>
      <w:r w:rsidR="009103CE">
        <w:t>5</w:t>
      </w:r>
      <w:r>
        <w:t xml:space="preserve">] </w:t>
      </w:r>
      <w:r w:rsidRPr="008324B4">
        <w:rPr>
          <w:b/>
          <w:bCs/>
        </w:rPr>
        <w:tab/>
      </w:r>
      <w:r w:rsidR="00C719D9" w:rsidRPr="00C719D9">
        <w:t>Roboin.in. 2022. Roboin | Project. [online] Available at: https://www.roboin.in/line-follower-robotic-car.h</w:t>
      </w:r>
      <w:bookmarkStart w:id="59" w:name="_Toc37577739"/>
      <w:bookmarkStart w:id="60" w:name="_Toc88120450"/>
      <w:bookmarkStart w:id="61" w:name="_Toc88120687"/>
      <w:bookmarkStart w:id="62" w:name="_Toc88120899"/>
      <w:bookmarkStart w:id="63" w:name="_Toc88121003"/>
      <w:bookmarkStart w:id="64" w:name="_Toc88121046"/>
      <w:bookmarkStart w:id="65" w:name="_Toc88121183"/>
      <w:bookmarkStart w:id="66" w:name="_Toc88121557"/>
      <w:bookmarkStart w:id="67" w:name="_Toc88121614"/>
      <w:bookmarkStart w:id="68" w:name="_Toc88121752"/>
      <w:bookmarkStart w:id="69" w:name="_Toc88122018"/>
      <w:bookmarkStart w:id="70" w:name="_Toc88124623"/>
      <w:bookmarkStart w:id="71" w:name="_Toc88124660"/>
      <w:bookmarkStart w:id="72" w:name="_Toc88124810"/>
      <w:bookmarkStart w:id="73" w:name="_Toc88125793"/>
      <w:bookmarkStart w:id="74" w:name="_Toc88126313"/>
      <w:bookmarkStart w:id="75" w:name="_Toc88126464"/>
      <w:bookmarkStart w:id="76" w:name="_Toc88126531"/>
      <w:bookmarkStart w:id="77" w:name="_Toc88126560"/>
      <w:bookmarkStart w:id="78" w:name="_Toc88126776"/>
      <w:bookmarkStart w:id="79" w:name="_Toc88126866"/>
      <w:bookmarkStart w:id="80" w:name="_Toc88127107"/>
      <w:bookmarkStart w:id="81" w:name="_Toc88127150"/>
      <w:bookmarkStart w:id="82" w:name="_Toc88128515"/>
      <w:bookmarkStart w:id="83" w:name="_Toc107634157"/>
      <w:bookmarkStart w:id="84" w:name="_Toc107635192"/>
      <w:bookmarkStart w:id="85" w:name="_Toc107635232"/>
      <w:bookmarkStart w:id="86" w:name="_Toc107635249"/>
    </w:p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p w14:paraId="0562CB0E" w14:textId="77777777" w:rsidR="001B6F92" w:rsidRPr="008471FB" w:rsidRDefault="001B6F92" w:rsidP="00F94A83">
      <w:pPr>
        <w:ind w:left="720"/>
        <w:rPr>
          <w:i/>
        </w:rPr>
      </w:pPr>
    </w:p>
    <w:sectPr w:rsidR="001B6F92" w:rsidRPr="008471FB" w:rsidSect="000F1F8E">
      <w:headerReference w:type="default" r:id="rId37"/>
      <w:footerReference w:type="default" r:id="rId38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A7C03" w14:textId="77777777" w:rsidR="005D3717" w:rsidRDefault="005D3717">
      <w:r>
        <w:separator/>
      </w:r>
    </w:p>
    <w:p w14:paraId="4D044A3E" w14:textId="77777777" w:rsidR="005D3717" w:rsidRDefault="005D3717"/>
  </w:endnote>
  <w:endnote w:type="continuationSeparator" w:id="0">
    <w:p w14:paraId="158F032D" w14:textId="77777777" w:rsidR="005D3717" w:rsidRDefault="005D3717">
      <w:r>
        <w:continuationSeparator/>
      </w:r>
    </w:p>
    <w:p w14:paraId="2A798082" w14:textId="77777777" w:rsidR="005D3717" w:rsidRDefault="005D371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9E253" w14:textId="77777777" w:rsidR="008471FB" w:rsidRDefault="008471FB">
    <w:pPr>
      <w:pStyle w:val="Footer"/>
      <w:jc w:val="center"/>
    </w:pPr>
  </w:p>
  <w:p w14:paraId="23DE523C" w14:textId="77777777" w:rsidR="008471FB" w:rsidRDefault="008471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FD37F" w14:textId="77777777" w:rsidR="008471FB" w:rsidRPr="00FF6F58" w:rsidRDefault="008471FB" w:rsidP="00FF6F58">
    <w:pPr>
      <w:pStyle w:val="Footer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D967BB">
      <w:rPr>
        <w:b/>
        <w:noProof/>
      </w:rPr>
      <w:t>11</w:t>
    </w:r>
    <w:r w:rsidRPr="00FF6F58">
      <w:rPr>
        <w:b/>
      </w:rPr>
      <w:fldChar w:fldCharType="end"/>
    </w:r>
  </w:p>
  <w:p w14:paraId="110FFD37" w14:textId="77777777" w:rsidR="008471FB" w:rsidRDefault="008471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56223" w14:textId="77777777" w:rsidR="00FF6F58" w:rsidRDefault="00FF6F58">
    <w:pPr>
      <w:pStyle w:val="Footer"/>
      <w:jc w:val="center"/>
    </w:pPr>
  </w:p>
  <w:p w14:paraId="07547A01" w14:textId="77777777" w:rsidR="00FF6F58" w:rsidRDefault="00FF6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E045F" w14:textId="77777777" w:rsidR="005D3717" w:rsidRDefault="005D3717">
      <w:r>
        <w:separator/>
      </w:r>
    </w:p>
    <w:p w14:paraId="005A869C" w14:textId="77777777" w:rsidR="005D3717" w:rsidRDefault="005D3717"/>
  </w:footnote>
  <w:footnote w:type="continuationSeparator" w:id="0">
    <w:p w14:paraId="6674F101" w14:textId="77777777" w:rsidR="005D3717" w:rsidRDefault="005D3717">
      <w:r>
        <w:continuationSeparator/>
      </w:r>
    </w:p>
    <w:p w14:paraId="2F4EA39B" w14:textId="77777777" w:rsidR="005D3717" w:rsidRDefault="005D371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DCEAD" w14:textId="77777777" w:rsidR="00657ACD" w:rsidRDefault="00657ACD" w:rsidP="00DB42AE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9F8EF" w14:textId="1D5A59AB" w:rsidR="00657ACD" w:rsidRDefault="00D054DB" w:rsidP="00D054DB">
    <w:pPr>
      <w:pStyle w:val="Body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 xml:space="preserve">Závěrečná studijní práce, </w:t>
    </w:r>
    <w:r w:rsidR="00216F9B">
      <w:rPr>
        <w:b w:val="0"/>
        <w:sz w:val="20"/>
        <w:szCs w:val="20"/>
      </w:rPr>
      <w:t>Bachar Hanna</w:t>
    </w:r>
    <w:r w:rsidRPr="000F1F8E">
      <w:rPr>
        <w:b w:val="0"/>
        <w:sz w:val="20"/>
        <w:szCs w:val="20"/>
      </w:rPr>
      <w:t xml:space="preserve">, </w:t>
    </w:r>
    <w:r w:rsidR="000F1F8E" w:rsidRPr="000F1F8E">
      <w:rPr>
        <w:b w:val="0"/>
        <w:sz w:val="20"/>
        <w:szCs w:val="20"/>
      </w:rPr>
      <w:t xml:space="preserve">IT4, </w:t>
    </w:r>
    <w:r w:rsidR="00216F9B">
      <w:rPr>
        <w:b w:val="0"/>
        <w:sz w:val="20"/>
        <w:szCs w:val="20"/>
      </w:rPr>
      <w:t>2021/2022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E0A41" w14:textId="77777777" w:rsidR="000F1F8E" w:rsidRPr="000F1F8E" w:rsidRDefault="000F1F8E" w:rsidP="000F1F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multi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hybridMultilevel"/>
    <w:tmpl w:val="FA3802DC"/>
    <w:lvl w:ilvl="0" w:tplc="93C20A0C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 w:tplc="AEE2C524">
      <w:numFmt w:val="decimal"/>
      <w:lvlText w:val=""/>
      <w:lvlJc w:val="left"/>
    </w:lvl>
    <w:lvl w:ilvl="2" w:tplc="8BA6F1AE">
      <w:numFmt w:val="decimal"/>
      <w:lvlText w:val=""/>
      <w:lvlJc w:val="left"/>
    </w:lvl>
    <w:lvl w:ilvl="3" w:tplc="4954A1C4">
      <w:numFmt w:val="decimal"/>
      <w:lvlText w:val=""/>
      <w:lvlJc w:val="left"/>
    </w:lvl>
    <w:lvl w:ilvl="4" w:tplc="654A5EA6">
      <w:numFmt w:val="decimal"/>
      <w:lvlText w:val=""/>
      <w:lvlJc w:val="left"/>
    </w:lvl>
    <w:lvl w:ilvl="5" w:tplc="8C44A88C">
      <w:numFmt w:val="decimal"/>
      <w:lvlText w:val=""/>
      <w:lvlJc w:val="left"/>
    </w:lvl>
    <w:lvl w:ilvl="6" w:tplc="8B6C3A52">
      <w:numFmt w:val="decimal"/>
      <w:lvlText w:val=""/>
      <w:lvlJc w:val="left"/>
    </w:lvl>
    <w:lvl w:ilvl="7" w:tplc="B2562942">
      <w:numFmt w:val="decimal"/>
      <w:lvlText w:val=""/>
      <w:lvlJc w:val="left"/>
    </w:lvl>
    <w:lvl w:ilvl="8" w:tplc="2FECC5EA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974A935E"/>
    <w:lvl w:ilvl="0" w:tplc="AE487204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 w:tplc="64C44966">
      <w:numFmt w:val="decimal"/>
      <w:lvlText w:val=""/>
      <w:lvlJc w:val="left"/>
    </w:lvl>
    <w:lvl w:ilvl="2" w:tplc="1EB450D0">
      <w:numFmt w:val="decimal"/>
      <w:lvlText w:val=""/>
      <w:lvlJc w:val="left"/>
    </w:lvl>
    <w:lvl w:ilvl="3" w:tplc="95D0FAE2">
      <w:numFmt w:val="decimal"/>
      <w:lvlText w:val=""/>
      <w:lvlJc w:val="left"/>
    </w:lvl>
    <w:lvl w:ilvl="4" w:tplc="612EB634">
      <w:numFmt w:val="decimal"/>
      <w:lvlText w:val=""/>
      <w:lvlJc w:val="left"/>
    </w:lvl>
    <w:lvl w:ilvl="5" w:tplc="7CCCFCA6">
      <w:numFmt w:val="decimal"/>
      <w:lvlText w:val=""/>
      <w:lvlJc w:val="left"/>
    </w:lvl>
    <w:lvl w:ilvl="6" w:tplc="2CAC455A">
      <w:numFmt w:val="decimal"/>
      <w:lvlText w:val=""/>
      <w:lvlJc w:val="left"/>
    </w:lvl>
    <w:lvl w:ilvl="7" w:tplc="17DCDCC6">
      <w:numFmt w:val="decimal"/>
      <w:lvlText w:val=""/>
      <w:lvlJc w:val="left"/>
    </w:lvl>
    <w:lvl w:ilvl="8" w:tplc="4C2A5EFE">
      <w:numFmt w:val="decimal"/>
      <w:lvlText w:val=""/>
      <w:lvlJc w:val="left"/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hybridMultilevel"/>
    <w:tmpl w:val="0405001D"/>
    <w:lvl w:ilvl="0" w:tplc="AED8158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3A4CBFF0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DC42738C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37029E4A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076649B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DEFADBF2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5AF01234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BF387A38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1E7CF394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TOC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1D7351"/>
    <w:multiLevelType w:val="hybridMultilevel"/>
    <w:tmpl w:val="8F924AEA"/>
    <w:lvl w:ilvl="0" w:tplc="39B2D3E4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  <w:lvl w:ilvl="1" w:tplc="5ED2FC86">
      <w:numFmt w:val="decimal"/>
      <w:lvlText w:val=""/>
      <w:lvlJc w:val="left"/>
    </w:lvl>
    <w:lvl w:ilvl="2" w:tplc="45425666">
      <w:numFmt w:val="decimal"/>
      <w:lvlText w:val=""/>
      <w:lvlJc w:val="left"/>
    </w:lvl>
    <w:lvl w:ilvl="3" w:tplc="D72646BA">
      <w:numFmt w:val="decimal"/>
      <w:lvlText w:val=""/>
      <w:lvlJc w:val="left"/>
    </w:lvl>
    <w:lvl w:ilvl="4" w:tplc="C304F8DA">
      <w:numFmt w:val="decimal"/>
      <w:lvlText w:val=""/>
      <w:lvlJc w:val="left"/>
    </w:lvl>
    <w:lvl w:ilvl="5" w:tplc="50DEA826">
      <w:numFmt w:val="decimal"/>
      <w:lvlText w:val=""/>
      <w:lvlJc w:val="left"/>
    </w:lvl>
    <w:lvl w:ilvl="6" w:tplc="2B00F0F4">
      <w:numFmt w:val="decimal"/>
      <w:lvlText w:val=""/>
      <w:lvlJc w:val="left"/>
    </w:lvl>
    <w:lvl w:ilvl="7" w:tplc="5178F6CE">
      <w:numFmt w:val="decimal"/>
      <w:lvlText w:val=""/>
      <w:lvlJc w:val="left"/>
    </w:lvl>
    <w:lvl w:ilvl="8" w:tplc="C158FBCC">
      <w:numFmt w:val="decimal"/>
      <w:lvlText w:val=""/>
      <w:lvlJc w:val="left"/>
    </w:lvl>
  </w:abstractNum>
  <w:abstractNum w:abstractNumId="25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39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2"/>
  </w:num>
  <w:num w:numId="3">
    <w:abstractNumId w:val="24"/>
  </w:num>
  <w:num w:numId="4">
    <w:abstractNumId w:val="41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7"/>
  </w:num>
  <w:num w:numId="19">
    <w:abstractNumId w:val="38"/>
  </w:num>
  <w:num w:numId="20">
    <w:abstractNumId w:val="12"/>
  </w:num>
  <w:num w:numId="21">
    <w:abstractNumId w:val="27"/>
  </w:num>
  <w:num w:numId="22">
    <w:abstractNumId w:val="40"/>
  </w:num>
  <w:num w:numId="23">
    <w:abstractNumId w:val="18"/>
  </w:num>
  <w:num w:numId="24">
    <w:abstractNumId w:val="21"/>
  </w:num>
  <w:num w:numId="25">
    <w:abstractNumId w:val="30"/>
  </w:num>
  <w:num w:numId="26">
    <w:abstractNumId w:val="11"/>
  </w:num>
  <w:num w:numId="27">
    <w:abstractNumId w:val="34"/>
  </w:num>
  <w:num w:numId="28">
    <w:abstractNumId w:val="14"/>
  </w:num>
  <w:num w:numId="29">
    <w:abstractNumId w:val="25"/>
  </w:num>
  <w:num w:numId="30">
    <w:abstractNumId w:val="23"/>
  </w:num>
  <w:num w:numId="31">
    <w:abstractNumId w:val="36"/>
  </w:num>
  <w:num w:numId="32">
    <w:abstractNumId w:val="20"/>
  </w:num>
  <w:num w:numId="33">
    <w:abstractNumId w:val="29"/>
  </w:num>
  <w:num w:numId="34">
    <w:abstractNumId w:val="35"/>
  </w:num>
  <w:num w:numId="35">
    <w:abstractNumId w:val="39"/>
  </w:num>
  <w:num w:numId="36">
    <w:abstractNumId w:val="26"/>
  </w:num>
  <w:num w:numId="37">
    <w:abstractNumId w:val="16"/>
  </w:num>
  <w:num w:numId="38">
    <w:abstractNumId w:val="33"/>
  </w:num>
  <w:num w:numId="39">
    <w:abstractNumId w:val="22"/>
  </w:num>
  <w:num w:numId="40">
    <w:abstractNumId w:val="19"/>
  </w:num>
  <w:num w:numId="41">
    <w:abstractNumId w:val="28"/>
  </w:num>
  <w:num w:numId="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A8"/>
    <w:rsid w:val="00003839"/>
    <w:rsid w:val="00007916"/>
    <w:rsid w:val="00010B17"/>
    <w:rsid w:val="00010EBE"/>
    <w:rsid w:val="00013C2E"/>
    <w:rsid w:val="00014AA5"/>
    <w:rsid w:val="000306A5"/>
    <w:rsid w:val="00037C97"/>
    <w:rsid w:val="00046525"/>
    <w:rsid w:val="00052600"/>
    <w:rsid w:val="00053AB1"/>
    <w:rsid w:val="00055845"/>
    <w:rsid w:val="00057B55"/>
    <w:rsid w:val="000662AF"/>
    <w:rsid w:val="000700A3"/>
    <w:rsid w:val="00071ADE"/>
    <w:rsid w:val="00083B23"/>
    <w:rsid w:val="00094986"/>
    <w:rsid w:val="000A411A"/>
    <w:rsid w:val="000A5E98"/>
    <w:rsid w:val="000B0AEE"/>
    <w:rsid w:val="000B40C6"/>
    <w:rsid w:val="000C05A0"/>
    <w:rsid w:val="000D2FEC"/>
    <w:rsid w:val="000E5212"/>
    <w:rsid w:val="000E7812"/>
    <w:rsid w:val="000F015B"/>
    <w:rsid w:val="000F1F8E"/>
    <w:rsid w:val="000F4514"/>
    <w:rsid w:val="000F5ED1"/>
    <w:rsid w:val="000F7CFE"/>
    <w:rsid w:val="00100BAA"/>
    <w:rsid w:val="00106D4A"/>
    <w:rsid w:val="0012006F"/>
    <w:rsid w:val="0012052E"/>
    <w:rsid w:val="00124826"/>
    <w:rsid w:val="00125DDA"/>
    <w:rsid w:val="00130770"/>
    <w:rsid w:val="00131D49"/>
    <w:rsid w:val="001333DD"/>
    <w:rsid w:val="00133829"/>
    <w:rsid w:val="00134C73"/>
    <w:rsid w:val="001353DA"/>
    <w:rsid w:val="00137BB1"/>
    <w:rsid w:val="00146261"/>
    <w:rsid w:val="00157365"/>
    <w:rsid w:val="00161BBB"/>
    <w:rsid w:val="00164BFE"/>
    <w:rsid w:val="001676A8"/>
    <w:rsid w:val="001703C5"/>
    <w:rsid w:val="00171FCE"/>
    <w:rsid w:val="00182E2F"/>
    <w:rsid w:val="001968BB"/>
    <w:rsid w:val="001A06C7"/>
    <w:rsid w:val="001A3D87"/>
    <w:rsid w:val="001A5D36"/>
    <w:rsid w:val="001B6F92"/>
    <w:rsid w:val="001B758C"/>
    <w:rsid w:val="001C14A3"/>
    <w:rsid w:val="001C5A54"/>
    <w:rsid w:val="001D01EA"/>
    <w:rsid w:val="001D03EA"/>
    <w:rsid w:val="001D2E17"/>
    <w:rsid w:val="001D39EF"/>
    <w:rsid w:val="001D617A"/>
    <w:rsid w:val="001F423D"/>
    <w:rsid w:val="001F51F1"/>
    <w:rsid w:val="002039DE"/>
    <w:rsid w:val="0020681D"/>
    <w:rsid w:val="00206EBF"/>
    <w:rsid w:val="002167AE"/>
    <w:rsid w:val="00216F9B"/>
    <w:rsid w:val="00217A6E"/>
    <w:rsid w:val="00220E06"/>
    <w:rsid w:val="00230592"/>
    <w:rsid w:val="00233FB4"/>
    <w:rsid w:val="00234A91"/>
    <w:rsid w:val="00235118"/>
    <w:rsid w:val="00235ED0"/>
    <w:rsid w:val="00235F79"/>
    <w:rsid w:val="00246821"/>
    <w:rsid w:val="00246837"/>
    <w:rsid w:val="00261D5E"/>
    <w:rsid w:val="002623DF"/>
    <w:rsid w:val="00266299"/>
    <w:rsid w:val="0027362A"/>
    <w:rsid w:val="002810D2"/>
    <w:rsid w:val="00286700"/>
    <w:rsid w:val="00294C06"/>
    <w:rsid w:val="002B1C4C"/>
    <w:rsid w:val="002D4304"/>
    <w:rsid w:val="002D5230"/>
    <w:rsid w:val="002D7EC4"/>
    <w:rsid w:val="002E665F"/>
    <w:rsid w:val="002F1589"/>
    <w:rsid w:val="002F27A3"/>
    <w:rsid w:val="002F3109"/>
    <w:rsid w:val="00301B7C"/>
    <w:rsid w:val="003203A4"/>
    <w:rsid w:val="00320CEC"/>
    <w:rsid w:val="00331AC0"/>
    <w:rsid w:val="00346883"/>
    <w:rsid w:val="00350D76"/>
    <w:rsid w:val="00352DBA"/>
    <w:rsid w:val="00354B57"/>
    <w:rsid w:val="0036155D"/>
    <w:rsid w:val="003652EE"/>
    <w:rsid w:val="00366000"/>
    <w:rsid w:val="003765BC"/>
    <w:rsid w:val="003826F1"/>
    <w:rsid w:val="00382B9C"/>
    <w:rsid w:val="0038349D"/>
    <w:rsid w:val="003844A7"/>
    <w:rsid w:val="0038510F"/>
    <w:rsid w:val="0039233D"/>
    <w:rsid w:val="003A1EED"/>
    <w:rsid w:val="003B05B9"/>
    <w:rsid w:val="003B2FB6"/>
    <w:rsid w:val="003C242E"/>
    <w:rsid w:val="003C49A1"/>
    <w:rsid w:val="003D05B0"/>
    <w:rsid w:val="003D627C"/>
    <w:rsid w:val="003E523E"/>
    <w:rsid w:val="003F40AB"/>
    <w:rsid w:val="00400EBF"/>
    <w:rsid w:val="0040129A"/>
    <w:rsid w:val="00403842"/>
    <w:rsid w:val="00405677"/>
    <w:rsid w:val="0041776D"/>
    <w:rsid w:val="0042511B"/>
    <w:rsid w:val="00427084"/>
    <w:rsid w:val="0044146F"/>
    <w:rsid w:val="00454667"/>
    <w:rsid w:val="0045504B"/>
    <w:rsid w:val="004621AA"/>
    <w:rsid w:val="00463B63"/>
    <w:rsid w:val="004749DA"/>
    <w:rsid w:val="00476B9B"/>
    <w:rsid w:val="00483A69"/>
    <w:rsid w:val="00486309"/>
    <w:rsid w:val="004A12E0"/>
    <w:rsid w:val="004B0BB2"/>
    <w:rsid w:val="004B573A"/>
    <w:rsid w:val="004D66CF"/>
    <w:rsid w:val="004D7906"/>
    <w:rsid w:val="004D7B86"/>
    <w:rsid w:val="004E0787"/>
    <w:rsid w:val="004F0478"/>
    <w:rsid w:val="004F43B1"/>
    <w:rsid w:val="00501927"/>
    <w:rsid w:val="0050355E"/>
    <w:rsid w:val="00531B1B"/>
    <w:rsid w:val="005407E1"/>
    <w:rsid w:val="00544CBF"/>
    <w:rsid w:val="00560F3D"/>
    <w:rsid w:val="00570D9F"/>
    <w:rsid w:val="00576008"/>
    <w:rsid w:val="00583CFD"/>
    <w:rsid w:val="00584F0C"/>
    <w:rsid w:val="005855AE"/>
    <w:rsid w:val="005A76D5"/>
    <w:rsid w:val="005B614E"/>
    <w:rsid w:val="005C33BE"/>
    <w:rsid w:val="005C3F03"/>
    <w:rsid w:val="005C582C"/>
    <w:rsid w:val="005C5DF3"/>
    <w:rsid w:val="005D3717"/>
    <w:rsid w:val="005D5EFD"/>
    <w:rsid w:val="005D74EB"/>
    <w:rsid w:val="005E0B81"/>
    <w:rsid w:val="005F3335"/>
    <w:rsid w:val="006022A1"/>
    <w:rsid w:val="00604635"/>
    <w:rsid w:val="00610A85"/>
    <w:rsid w:val="00614852"/>
    <w:rsid w:val="00616FCE"/>
    <w:rsid w:val="006203F9"/>
    <w:rsid w:val="00625B9C"/>
    <w:rsid w:val="00630688"/>
    <w:rsid w:val="00630BCB"/>
    <w:rsid w:val="0063667D"/>
    <w:rsid w:val="00644C3D"/>
    <w:rsid w:val="00645139"/>
    <w:rsid w:val="00657ACD"/>
    <w:rsid w:val="00662A2C"/>
    <w:rsid w:val="00676A3A"/>
    <w:rsid w:val="00680144"/>
    <w:rsid w:val="00680D80"/>
    <w:rsid w:val="00687567"/>
    <w:rsid w:val="0068771D"/>
    <w:rsid w:val="00697C7C"/>
    <w:rsid w:val="006A1E3D"/>
    <w:rsid w:val="006A34C0"/>
    <w:rsid w:val="006A37F2"/>
    <w:rsid w:val="006A385E"/>
    <w:rsid w:val="006A4014"/>
    <w:rsid w:val="006A675A"/>
    <w:rsid w:val="006B51E6"/>
    <w:rsid w:val="006B5DB8"/>
    <w:rsid w:val="006C2C63"/>
    <w:rsid w:val="006E2B97"/>
    <w:rsid w:val="006F08C8"/>
    <w:rsid w:val="006F09B7"/>
    <w:rsid w:val="00700044"/>
    <w:rsid w:val="0070453C"/>
    <w:rsid w:val="0070571A"/>
    <w:rsid w:val="007117A3"/>
    <w:rsid w:val="00712812"/>
    <w:rsid w:val="007135DB"/>
    <w:rsid w:val="00721DEB"/>
    <w:rsid w:val="00732FB9"/>
    <w:rsid w:val="007457C1"/>
    <w:rsid w:val="00747A9D"/>
    <w:rsid w:val="00756E7C"/>
    <w:rsid w:val="00757794"/>
    <w:rsid w:val="007768E2"/>
    <w:rsid w:val="00777FA3"/>
    <w:rsid w:val="007820C2"/>
    <w:rsid w:val="00786712"/>
    <w:rsid w:val="007924AB"/>
    <w:rsid w:val="007961F5"/>
    <w:rsid w:val="007A1DA7"/>
    <w:rsid w:val="007A43BB"/>
    <w:rsid w:val="007C3CBA"/>
    <w:rsid w:val="007C4434"/>
    <w:rsid w:val="007E0ABA"/>
    <w:rsid w:val="007E0C4B"/>
    <w:rsid w:val="00800446"/>
    <w:rsid w:val="00802D4F"/>
    <w:rsid w:val="00806C7A"/>
    <w:rsid w:val="00811BD3"/>
    <w:rsid w:val="008150E4"/>
    <w:rsid w:val="00821DC5"/>
    <w:rsid w:val="00823A06"/>
    <w:rsid w:val="00824074"/>
    <w:rsid w:val="00826E0E"/>
    <w:rsid w:val="008324B4"/>
    <w:rsid w:val="00832CA7"/>
    <w:rsid w:val="00836DB5"/>
    <w:rsid w:val="00837063"/>
    <w:rsid w:val="0084077D"/>
    <w:rsid w:val="008427F0"/>
    <w:rsid w:val="008444CD"/>
    <w:rsid w:val="008471FB"/>
    <w:rsid w:val="00855A83"/>
    <w:rsid w:val="00870391"/>
    <w:rsid w:val="00871E79"/>
    <w:rsid w:val="00876204"/>
    <w:rsid w:val="00886427"/>
    <w:rsid w:val="00890922"/>
    <w:rsid w:val="008965D5"/>
    <w:rsid w:val="00896E56"/>
    <w:rsid w:val="008A322B"/>
    <w:rsid w:val="008A4E65"/>
    <w:rsid w:val="008B6730"/>
    <w:rsid w:val="008C6A1B"/>
    <w:rsid w:val="008D022A"/>
    <w:rsid w:val="008D3425"/>
    <w:rsid w:val="008E393E"/>
    <w:rsid w:val="008E4AF0"/>
    <w:rsid w:val="008E5D0F"/>
    <w:rsid w:val="008F4A46"/>
    <w:rsid w:val="00900DD4"/>
    <w:rsid w:val="00903F3E"/>
    <w:rsid w:val="00907764"/>
    <w:rsid w:val="009103CE"/>
    <w:rsid w:val="00917522"/>
    <w:rsid w:val="0093456E"/>
    <w:rsid w:val="0094062A"/>
    <w:rsid w:val="00940795"/>
    <w:rsid w:val="00945E4A"/>
    <w:rsid w:val="00964E56"/>
    <w:rsid w:val="0096535C"/>
    <w:rsid w:val="00966E7E"/>
    <w:rsid w:val="00973E4C"/>
    <w:rsid w:val="009807D3"/>
    <w:rsid w:val="009838D2"/>
    <w:rsid w:val="009910B6"/>
    <w:rsid w:val="00993DC1"/>
    <w:rsid w:val="009B7163"/>
    <w:rsid w:val="009C0CA9"/>
    <w:rsid w:val="009D1070"/>
    <w:rsid w:val="009D383A"/>
    <w:rsid w:val="009E064E"/>
    <w:rsid w:val="009F71F4"/>
    <w:rsid w:val="00A00297"/>
    <w:rsid w:val="00A0246F"/>
    <w:rsid w:val="00A0304C"/>
    <w:rsid w:val="00A049B9"/>
    <w:rsid w:val="00A07699"/>
    <w:rsid w:val="00A1344E"/>
    <w:rsid w:val="00A137D6"/>
    <w:rsid w:val="00A15971"/>
    <w:rsid w:val="00A22CB2"/>
    <w:rsid w:val="00A26AE4"/>
    <w:rsid w:val="00A3146A"/>
    <w:rsid w:val="00A32CD9"/>
    <w:rsid w:val="00A36E44"/>
    <w:rsid w:val="00A459F2"/>
    <w:rsid w:val="00A47121"/>
    <w:rsid w:val="00A5169F"/>
    <w:rsid w:val="00A53909"/>
    <w:rsid w:val="00A57B99"/>
    <w:rsid w:val="00A77D9C"/>
    <w:rsid w:val="00A93C26"/>
    <w:rsid w:val="00A94B58"/>
    <w:rsid w:val="00AB18DA"/>
    <w:rsid w:val="00AB6846"/>
    <w:rsid w:val="00AC3255"/>
    <w:rsid w:val="00AD0ABC"/>
    <w:rsid w:val="00AD33B9"/>
    <w:rsid w:val="00AF2722"/>
    <w:rsid w:val="00AF2755"/>
    <w:rsid w:val="00AF6F7F"/>
    <w:rsid w:val="00B103FF"/>
    <w:rsid w:val="00B42D79"/>
    <w:rsid w:val="00B50522"/>
    <w:rsid w:val="00B5068D"/>
    <w:rsid w:val="00B56271"/>
    <w:rsid w:val="00B609B6"/>
    <w:rsid w:val="00B7607B"/>
    <w:rsid w:val="00B802BB"/>
    <w:rsid w:val="00B8449A"/>
    <w:rsid w:val="00B96A30"/>
    <w:rsid w:val="00B97E74"/>
    <w:rsid w:val="00BA66BA"/>
    <w:rsid w:val="00BB300D"/>
    <w:rsid w:val="00BC11E1"/>
    <w:rsid w:val="00BC1732"/>
    <w:rsid w:val="00BC59B2"/>
    <w:rsid w:val="00BD6FB1"/>
    <w:rsid w:val="00BE1D89"/>
    <w:rsid w:val="00BE5149"/>
    <w:rsid w:val="00BF0391"/>
    <w:rsid w:val="00C03C61"/>
    <w:rsid w:val="00C34315"/>
    <w:rsid w:val="00C4554C"/>
    <w:rsid w:val="00C47BFA"/>
    <w:rsid w:val="00C70E85"/>
    <w:rsid w:val="00C71746"/>
    <w:rsid w:val="00C719D9"/>
    <w:rsid w:val="00C74E8A"/>
    <w:rsid w:val="00C76D84"/>
    <w:rsid w:val="00C7703C"/>
    <w:rsid w:val="00C77FDC"/>
    <w:rsid w:val="00C91564"/>
    <w:rsid w:val="00C92D3E"/>
    <w:rsid w:val="00C942D1"/>
    <w:rsid w:val="00CA180F"/>
    <w:rsid w:val="00CA23E8"/>
    <w:rsid w:val="00CA3973"/>
    <w:rsid w:val="00CB369C"/>
    <w:rsid w:val="00CB42DB"/>
    <w:rsid w:val="00CB5357"/>
    <w:rsid w:val="00CB5D62"/>
    <w:rsid w:val="00CB701C"/>
    <w:rsid w:val="00CB7F04"/>
    <w:rsid w:val="00CC1DEF"/>
    <w:rsid w:val="00CC7366"/>
    <w:rsid w:val="00CD045C"/>
    <w:rsid w:val="00CD2B7F"/>
    <w:rsid w:val="00CD2E16"/>
    <w:rsid w:val="00CE2D58"/>
    <w:rsid w:val="00CE4978"/>
    <w:rsid w:val="00CE7AA3"/>
    <w:rsid w:val="00CF1581"/>
    <w:rsid w:val="00CF7670"/>
    <w:rsid w:val="00D03ECE"/>
    <w:rsid w:val="00D04AE6"/>
    <w:rsid w:val="00D0502D"/>
    <w:rsid w:val="00D054DB"/>
    <w:rsid w:val="00D10A6D"/>
    <w:rsid w:val="00D12AB2"/>
    <w:rsid w:val="00D12ECE"/>
    <w:rsid w:val="00D13B39"/>
    <w:rsid w:val="00D13FB1"/>
    <w:rsid w:val="00D17DE7"/>
    <w:rsid w:val="00D20370"/>
    <w:rsid w:val="00D23A3C"/>
    <w:rsid w:val="00D258B9"/>
    <w:rsid w:val="00D301B4"/>
    <w:rsid w:val="00D34C3D"/>
    <w:rsid w:val="00D37CDD"/>
    <w:rsid w:val="00D41AB3"/>
    <w:rsid w:val="00D42B40"/>
    <w:rsid w:val="00D433EA"/>
    <w:rsid w:val="00D56E4B"/>
    <w:rsid w:val="00D64A07"/>
    <w:rsid w:val="00D675A7"/>
    <w:rsid w:val="00D714D9"/>
    <w:rsid w:val="00D72EB1"/>
    <w:rsid w:val="00D7419F"/>
    <w:rsid w:val="00D75539"/>
    <w:rsid w:val="00D765BF"/>
    <w:rsid w:val="00D76896"/>
    <w:rsid w:val="00D80652"/>
    <w:rsid w:val="00D92D12"/>
    <w:rsid w:val="00D95AC4"/>
    <w:rsid w:val="00D967BB"/>
    <w:rsid w:val="00DA0929"/>
    <w:rsid w:val="00DA39B1"/>
    <w:rsid w:val="00DB42AE"/>
    <w:rsid w:val="00DC0B11"/>
    <w:rsid w:val="00DC15F4"/>
    <w:rsid w:val="00DC69C9"/>
    <w:rsid w:val="00DD3415"/>
    <w:rsid w:val="00DD38AC"/>
    <w:rsid w:val="00DE4067"/>
    <w:rsid w:val="00DF08A6"/>
    <w:rsid w:val="00E016D2"/>
    <w:rsid w:val="00E04E40"/>
    <w:rsid w:val="00E10CC0"/>
    <w:rsid w:val="00E125A1"/>
    <w:rsid w:val="00E15D00"/>
    <w:rsid w:val="00E15FA1"/>
    <w:rsid w:val="00E219C1"/>
    <w:rsid w:val="00E30B7C"/>
    <w:rsid w:val="00E41AE1"/>
    <w:rsid w:val="00E505EB"/>
    <w:rsid w:val="00E538BB"/>
    <w:rsid w:val="00E54105"/>
    <w:rsid w:val="00E5416C"/>
    <w:rsid w:val="00E82C04"/>
    <w:rsid w:val="00E85F9A"/>
    <w:rsid w:val="00E9780B"/>
    <w:rsid w:val="00EA03A3"/>
    <w:rsid w:val="00EA3BFE"/>
    <w:rsid w:val="00EA4374"/>
    <w:rsid w:val="00EA5BB7"/>
    <w:rsid w:val="00EA693D"/>
    <w:rsid w:val="00EA7DAF"/>
    <w:rsid w:val="00EB0D51"/>
    <w:rsid w:val="00EB4326"/>
    <w:rsid w:val="00EB51F5"/>
    <w:rsid w:val="00EC41DD"/>
    <w:rsid w:val="00ED0F67"/>
    <w:rsid w:val="00ED399C"/>
    <w:rsid w:val="00ED3D4C"/>
    <w:rsid w:val="00EE1488"/>
    <w:rsid w:val="00EE3873"/>
    <w:rsid w:val="00EE6E4A"/>
    <w:rsid w:val="00EF18BA"/>
    <w:rsid w:val="00EF224A"/>
    <w:rsid w:val="00F03DA6"/>
    <w:rsid w:val="00F130E3"/>
    <w:rsid w:val="00F14744"/>
    <w:rsid w:val="00F22EB3"/>
    <w:rsid w:val="00F37D69"/>
    <w:rsid w:val="00F40A95"/>
    <w:rsid w:val="00F45C54"/>
    <w:rsid w:val="00F47BA0"/>
    <w:rsid w:val="00F50433"/>
    <w:rsid w:val="00F52C6F"/>
    <w:rsid w:val="00F54794"/>
    <w:rsid w:val="00F60C91"/>
    <w:rsid w:val="00F7095D"/>
    <w:rsid w:val="00F80723"/>
    <w:rsid w:val="00F8275C"/>
    <w:rsid w:val="00F83388"/>
    <w:rsid w:val="00F94A83"/>
    <w:rsid w:val="00F95503"/>
    <w:rsid w:val="00F96484"/>
    <w:rsid w:val="00FA49D9"/>
    <w:rsid w:val="00FA5816"/>
    <w:rsid w:val="00FA7A09"/>
    <w:rsid w:val="00FB0FA2"/>
    <w:rsid w:val="00FB378E"/>
    <w:rsid w:val="00FC1F9B"/>
    <w:rsid w:val="00FC5128"/>
    <w:rsid w:val="00FD0D78"/>
    <w:rsid w:val="00FD610B"/>
    <w:rsid w:val="00FE5313"/>
    <w:rsid w:val="00FF6F58"/>
    <w:rsid w:val="00FF74D6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0DF6E3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Heading5">
    <w:name w:val="heading 5"/>
    <w:aliases w:val="Nepoužívaný 5"/>
    <w:basedOn w:val="Normal"/>
    <w:next w:val="Normal"/>
    <w:qFormat/>
    <w:rsid w:val="000F5ED1"/>
    <w:pPr>
      <w:spacing w:before="240"/>
      <w:outlineLvl w:val="4"/>
    </w:pPr>
  </w:style>
  <w:style w:type="paragraph" w:styleId="Heading6">
    <w:name w:val="heading 6"/>
    <w:aliases w:val="Nepoužívaný 6"/>
    <w:basedOn w:val="Normal"/>
    <w:next w:val="Normal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aliases w:val="Nepoužívaný 7"/>
    <w:basedOn w:val="Normal"/>
    <w:next w:val="Normal"/>
    <w:qFormat/>
    <w:rsid w:val="000F5ED1"/>
    <w:pPr>
      <w:spacing w:before="240" w:after="60"/>
      <w:outlineLvl w:val="6"/>
    </w:pPr>
  </w:style>
  <w:style w:type="paragraph" w:styleId="Heading8">
    <w:name w:val="heading 8"/>
    <w:aliases w:val="Nepoužívaný 8"/>
    <w:basedOn w:val="Normal"/>
    <w:next w:val="Normal"/>
    <w:qFormat/>
    <w:rsid w:val="000F5ED1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Nepoužívaný 9"/>
    <w:basedOn w:val="Normal"/>
    <w:next w:val="Normal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TOC1">
    <w:name w:val="toc 1"/>
    <w:basedOn w:val="Normal"/>
    <w:next w:val="Normal"/>
    <w:autoRedefine/>
    <w:uiPriority w:val="39"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TOC3">
    <w:name w:val="toc 3"/>
    <w:basedOn w:val="Normal"/>
    <w:next w:val="Normal"/>
    <w:autoRedefine/>
    <w:uiPriority w:val="39"/>
    <w:rsid w:val="002623DF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b/>
      <w:bCs/>
      <w:smallCaps/>
      <w:noProof/>
    </w:rPr>
  </w:style>
  <w:style w:type="paragraph" w:styleId="Caption">
    <w:name w:val="caption"/>
    <w:aliases w:val="Obrázek"/>
    <w:basedOn w:val="Literatura"/>
    <w:next w:val="Normal"/>
    <w:qFormat/>
    <w:pPr>
      <w:ind w:firstLine="0"/>
      <w:jc w:val="center"/>
    </w:pPr>
  </w:style>
  <w:style w:type="paragraph" w:customStyle="1" w:styleId="Literatura">
    <w:name w:val="Literatura"/>
    <w:basedOn w:val="Normal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al"/>
    <w:pPr>
      <w:tabs>
        <w:tab w:val="center" w:pos="4253"/>
        <w:tab w:val="right" w:pos="8505"/>
      </w:tabs>
    </w:pPr>
    <w:rPr>
      <w:bCs/>
      <w:iCs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al"/>
    <w:next w:val="Normal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al"/>
    <w:pPr>
      <w:spacing w:before="60"/>
      <w:ind w:left="851" w:hanging="851"/>
    </w:pPr>
  </w:style>
  <w:style w:type="paragraph" w:customStyle="1" w:styleId="Popisky">
    <w:name w:val="Popisky"/>
    <w:basedOn w:val="Caption"/>
    <w:next w:val="Normal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BodyText">
    <w:name w:val="Body Text"/>
    <w:basedOn w:val="Normal"/>
    <w:semiHidden/>
    <w:pPr>
      <w:spacing w:before="60" w:after="60" w:line="240" w:lineRule="auto"/>
      <w:jc w:val="center"/>
    </w:pPr>
    <w:rPr>
      <w:b/>
      <w:bCs/>
    </w:rPr>
  </w:style>
  <w:style w:type="paragraph" w:styleId="Title">
    <w:name w:val="Title"/>
    <w:basedOn w:val="Normal"/>
    <w:next w:val="Normal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Caption"/>
    <w:next w:val="Normal"/>
    <w:pPr>
      <w:ind w:left="567" w:hanging="567"/>
      <w:jc w:val="left"/>
    </w:pPr>
  </w:style>
  <w:style w:type="character" w:styleId="Hyperlink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al"/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al"/>
    <w:next w:val="Normal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al"/>
    <w:pPr>
      <w:spacing w:before="6000" w:after="0"/>
      <w:jc w:val="center"/>
    </w:pPr>
    <w:rPr>
      <w:sz w:val="36"/>
    </w:rPr>
  </w:style>
  <w:style w:type="character" w:styleId="Strong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BodyTextIndent">
    <w:name w:val="Body Text Indent"/>
    <w:basedOn w:val="Normal"/>
    <w:semiHidden/>
  </w:style>
  <w:style w:type="paragraph" w:styleId="TOC4">
    <w:name w:val="toc 4"/>
    <w:basedOn w:val="Normal"/>
    <w:next w:val="Normal"/>
    <w:autoRedefine/>
    <w:semiHidden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TOC5">
    <w:name w:val="toc 5"/>
    <w:basedOn w:val="Normal"/>
    <w:next w:val="Normal"/>
    <w:autoRedefine/>
    <w:semiHidden/>
    <w:pPr>
      <w:spacing w:after="0" w:line="240" w:lineRule="auto"/>
      <w:ind w:left="960"/>
      <w:jc w:val="left"/>
    </w:pPr>
  </w:style>
  <w:style w:type="paragraph" w:styleId="TOC6">
    <w:name w:val="toc 6"/>
    <w:basedOn w:val="Normal"/>
    <w:next w:val="Normal"/>
    <w:autoRedefine/>
    <w:semiHidden/>
    <w:pPr>
      <w:spacing w:after="0" w:line="240" w:lineRule="auto"/>
      <w:ind w:left="1200"/>
      <w:jc w:val="left"/>
    </w:pPr>
  </w:style>
  <w:style w:type="paragraph" w:styleId="TOC7">
    <w:name w:val="toc 7"/>
    <w:basedOn w:val="Normal"/>
    <w:next w:val="Normal"/>
    <w:autoRedefine/>
    <w:semiHidden/>
    <w:pPr>
      <w:spacing w:after="0" w:line="240" w:lineRule="auto"/>
      <w:ind w:left="1440"/>
      <w:jc w:val="left"/>
    </w:pPr>
  </w:style>
  <w:style w:type="paragraph" w:styleId="TOC8">
    <w:name w:val="toc 8"/>
    <w:basedOn w:val="Normal"/>
    <w:next w:val="Normal"/>
    <w:autoRedefine/>
    <w:semiHidden/>
    <w:pPr>
      <w:spacing w:after="0" w:line="240" w:lineRule="auto"/>
      <w:ind w:left="1680"/>
      <w:jc w:val="left"/>
    </w:pPr>
  </w:style>
  <w:style w:type="paragraph" w:styleId="TOC9">
    <w:name w:val="toc 9"/>
    <w:basedOn w:val="Normal"/>
    <w:next w:val="Normal"/>
    <w:autoRedefine/>
    <w:semiHidden/>
    <w:pPr>
      <w:spacing w:after="0" w:line="240" w:lineRule="auto"/>
      <w:ind w:left="1920"/>
      <w:jc w:val="left"/>
    </w:pPr>
  </w:style>
  <w:style w:type="character" w:styleId="CommentReference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al"/>
    <w:pPr>
      <w:pageBreakBefore w:val="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ListContinue">
    <w:name w:val="List Continue"/>
    <w:basedOn w:val="Normal"/>
    <w:semiHidden/>
    <w:pPr>
      <w:ind w:left="283"/>
    </w:pPr>
  </w:style>
  <w:style w:type="paragraph" w:styleId="BodyText2">
    <w:name w:val="Body Text 2"/>
    <w:basedOn w:val="Normal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BodyText3">
    <w:name w:val="Body Text 3"/>
    <w:basedOn w:val="Normal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Heading3Char">
    <w:name w:val="Heading 3 Char"/>
    <w:link w:val="Heading3"/>
    <w:rsid w:val="000F5ED1"/>
    <w:rPr>
      <w:b/>
      <w:bCs/>
      <w:sz w:val="24"/>
      <w:szCs w:val="24"/>
      <w:lang w:val="cs-CZ" w:eastAsia="cs-CZ" w:bidi="ar-SA"/>
    </w:rPr>
  </w:style>
  <w:style w:type="character" w:customStyle="1" w:styleId="Heading2Char">
    <w:name w:val="Heading 2 Char"/>
    <w:link w:val="Heading2"/>
    <w:rsid w:val="000F5ED1"/>
    <w:rPr>
      <w:b/>
      <w:bCs/>
      <w:sz w:val="28"/>
      <w:szCs w:val="28"/>
      <w:lang w:val="cs-CZ" w:eastAsia="cs-CZ" w:bidi="ar-SA"/>
    </w:rPr>
  </w:style>
  <w:style w:type="character" w:customStyle="1" w:styleId="Heading1Char">
    <w:name w:val="Heading 1 Char"/>
    <w:link w:val="Heading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NoList"/>
    <w:rsid w:val="000F5ED1"/>
    <w:pPr>
      <w:numPr>
        <w:numId w:val="39"/>
      </w:numPr>
    </w:pPr>
  </w:style>
  <w:style w:type="character" w:customStyle="1" w:styleId="FooterChar">
    <w:name w:val="Footer Char"/>
    <w:link w:val="Footer"/>
    <w:uiPriority w:val="99"/>
    <w:rsid w:val="008471FB"/>
    <w:rPr>
      <w:sz w:val="24"/>
      <w:szCs w:val="24"/>
    </w:rPr>
  </w:style>
  <w:style w:type="character" w:styleId="IntenseEmphasis">
    <w:name w:val="Intense Emphasis"/>
    <w:uiPriority w:val="21"/>
    <w:qFormat/>
    <w:rsid w:val="001F423D"/>
    <w:rPr>
      <w:i/>
      <w:iCs/>
      <w:color w:val="5B9BD5"/>
    </w:rPr>
  </w:style>
  <w:style w:type="paragraph" w:styleId="NormalWeb">
    <w:name w:val="Normal (Web)"/>
    <w:basedOn w:val="Normal"/>
    <w:uiPriority w:val="99"/>
    <w:unhideWhenUsed/>
    <w:rsid w:val="00EA7DAF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A5BB7"/>
    <w:rPr>
      <w:color w:val="605E5C"/>
      <w:shd w:val="clear" w:color="auto" w:fill="E1DFDD"/>
    </w:rPr>
  </w:style>
  <w:style w:type="character" w:customStyle="1" w:styleId="selectable">
    <w:name w:val="selectable"/>
    <w:basedOn w:val="DefaultParagraphFont"/>
    <w:rsid w:val="00EA5BB7"/>
  </w:style>
  <w:style w:type="paragraph" w:styleId="TOCHeading">
    <w:name w:val="TOC Heading"/>
    <w:basedOn w:val="Heading1"/>
    <w:next w:val="Normal"/>
    <w:uiPriority w:val="39"/>
    <w:unhideWhenUsed/>
    <w:qFormat/>
    <w:rsid w:val="00D13FB1"/>
    <w:pPr>
      <w:keepLines/>
      <w:pageBreakBefore w:val="0"/>
      <w:numPr>
        <w:numId w:val="0"/>
      </w:numPr>
      <w:tabs>
        <w:tab w:val="clear" w:pos="567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34" Type="http://schemas.openxmlformats.org/officeDocument/2006/relationships/hyperlink" Target="https://learn.adafruit.com/afmotor-library-reference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store.arduino.cc/products/arduino-uno-rev3?queryID=undefined" TargetMode="Externa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package" Target="embeddings/Microsoft_Word_Document.doc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github.com/TheBachy/4.r-maturita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emf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package" Target="embeddings/Microsoft_Word_Document1.docx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7.emf"/><Relationship Id="rId35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D635933CCF50B4CA0AAE2594D8658DA" ma:contentTypeVersion="14" ma:contentTypeDescription="Vytvoří nový dokument" ma:contentTypeScope="" ma:versionID="f021210b2a92efc2d096fde5daf519e6">
  <xsd:schema xmlns:xsd="http://www.w3.org/2001/XMLSchema" xmlns:xs="http://www.w3.org/2001/XMLSchema" xmlns:p="http://schemas.microsoft.com/office/2006/metadata/properties" xmlns:ns3="46d5fa28-46ad-4c37-90b0-5a08129afdf8" xmlns:ns4="81e89314-e069-4e34-a442-80285edbad4a" targetNamespace="http://schemas.microsoft.com/office/2006/metadata/properties" ma:root="true" ma:fieldsID="d342c3bf267b3ecaa3b956d19e1ae41c" ns3:_="" ns4:_="">
    <xsd:import namespace="46d5fa28-46ad-4c37-90b0-5a08129afdf8"/>
    <xsd:import namespace="81e89314-e069-4e34-a442-80285edbad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5fa28-46ad-4c37-90b0-5a08129afd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89314-e069-4e34-a442-80285edbad4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6A5BAF1-E933-494F-A6A9-19A880436D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5fa28-46ad-4c37-90b0-5a08129afdf8"/>
    <ds:schemaRef ds:uri="81e89314-e069-4e34-a442-80285edbad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1309D2-76F2-48DB-9C5B-BB12D60D3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159</TotalTime>
  <Pages>17</Pages>
  <Words>1691</Words>
  <Characters>9642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šablona MP- SŠIEŘ</vt:lpstr>
      <vt:lpstr>šablona MP- SŠIEŘ</vt:lpstr>
    </vt:vector>
  </TitlesOfParts>
  <Company>SŠIEŘ Rožnov</Company>
  <LinksUpToDate>false</LinksUpToDate>
  <CharactersWithSpaces>11311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bacharboii@gmail.com</cp:lastModifiedBy>
  <cp:revision>50</cp:revision>
  <cp:lastPrinted>2004-11-12T21:05:00Z</cp:lastPrinted>
  <dcterms:created xsi:type="dcterms:W3CDTF">2022-01-06T19:28:00Z</dcterms:created>
  <dcterms:modified xsi:type="dcterms:W3CDTF">2022-01-09T18:05:00Z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0x0101001D635933CCF50B4CA0AAE2594D8658DA</vt:lpwstr>
  </property>
</Properties>
</file>