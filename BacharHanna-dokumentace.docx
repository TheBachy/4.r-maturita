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744090AD">
                  <wp:extent cx="3295650" cy="1276350"/>
                  <wp:effectExtent l="0" t="0" r="0" b="0"/>
                  <wp:docPr id="835562553" name="Picture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77777777" w:rsidR="00FC1F9B" w:rsidRPr="00C91564" w:rsidRDefault="00C91564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 w:rsidRPr="00C91564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Název práce (dle zadání vedoucího práce)"/>
                  </w:textInput>
                </w:ffData>
              </w:fldChar>
            </w:r>
            <w:r w:rsidRPr="00C91564"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 w:rsidRPr="00C91564"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 w:rsidRPr="00C91564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 w:rsidRPr="00C91564"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Název práce (dle zadání vedoucího práce)</w:t>
            </w:r>
            <w:r w:rsidRPr="00C91564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3862F20A" w:rsidR="00F03DA6" w:rsidRPr="00C91564" w:rsidRDefault="0068771D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Bachar Hanna</w:t>
            </w:r>
          </w:p>
        </w:tc>
      </w:tr>
      <w:bookmarkStart w:id="0" w:name="Text1"/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77777777" w:rsidR="00FC1F9B" w:rsidRPr="00E41AE1" w:rsidRDefault="00E41AE1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Text1"/>
                  <w:enabled/>
                  <w:calcOnExit w:val="0"/>
                  <w:textInput>
                    <w:default w:val="[místo pro vložení obrázku]"/>
                  </w:textInput>
                </w:ffData>
              </w:fldChar>
            </w:r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[místo pro vložení obrázku]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0"/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1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1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6ECA8FC5" w:rsidR="005D5EFD" w:rsidRPr="005D5EFD" w:rsidRDefault="0068771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2021/2022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2"/>
          <w:headerReference w:type="first" r:id="rId13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BBD859A" w14:textId="77777777" w:rsidR="0068771D" w:rsidRDefault="00896E56" w:rsidP="0068771D">
      <w:pPr>
        <w:pStyle w:val="Heading4"/>
      </w:pPr>
      <w:r>
        <w:br w:type="page"/>
      </w:r>
      <w:r w:rsidR="00D967BB" w:rsidRPr="00D967BB">
        <w:lastRenderedPageBreak/>
        <w:t>Poděkování</w:t>
      </w:r>
    </w:p>
    <w:p w14:paraId="11707057" w14:textId="2676AE8A" w:rsidR="004A12E0" w:rsidRPr="00CB42DB" w:rsidRDefault="0068771D" w:rsidP="0068771D">
      <w:pPr>
        <w:pStyle w:val="Heading4"/>
        <w:rPr>
          <w:rStyle w:val="Pokec"/>
          <w:b w:val="0"/>
          <w:bCs w:val="0"/>
          <w:color w:val="auto"/>
        </w:rPr>
      </w:pPr>
      <w:r>
        <w:rPr>
          <w:b w:val="0"/>
          <w:bCs w:val="0"/>
        </w:rPr>
        <w:t xml:space="preserve">Rád bych poděkoval </w:t>
      </w:r>
      <w:r w:rsidR="00E54105">
        <w:rPr>
          <w:b w:val="0"/>
          <w:bCs w:val="0"/>
        </w:rPr>
        <w:t>I</w:t>
      </w:r>
      <w:r>
        <w:rPr>
          <w:b w:val="0"/>
          <w:bCs w:val="0"/>
        </w:rPr>
        <w:t>ng</w:t>
      </w:r>
      <w:r w:rsidR="00E54105">
        <w:rPr>
          <w:b w:val="0"/>
          <w:bCs w:val="0"/>
        </w:rPr>
        <w:t>. Petru Grussmannovi, za vedení práce</w:t>
      </w:r>
      <w:r w:rsidR="00A26AE4">
        <w:rPr>
          <w:b w:val="0"/>
          <w:bCs w:val="0"/>
        </w:rPr>
        <w:t xml:space="preserve"> a jeho trpělivost</w:t>
      </w:r>
      <w:r w:rsidR="00E54105">
        <w:rPr>
          <w:b w:val="0"/>
          <w:bCs w:val="0"/>
        </w:rPr>
        <w:t>.</w:t>
      </w:r>
    </w:p>
    <w:p w14:paraId="2EB3AA78" w14:textId="77777777" w:rsidR="004A12E0" w:rsidRPr="00CB42DB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CB42DB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259356D6" w:rsidR="008B6730" w:rsidRPr="00CB42DB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E54105" w:rsidRPr="00CB42DB">
        <w:rPr>
          <w:rStyle w:val="Pokec"/>
          <w:color w:val="auto"/>
        </w:rPr>
        <w:t>31.12.2021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77777777"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bookmarkStart w:id="3" w:name="_Hlk92124771"/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  <w:bookmarkEnd w:id="3"/>
    </w:p>
    <w:p w14:paraId="0D0B940D" w14:textId="46D97C94" w:rsidR="00F03DA6" w:rsidRDefault="00E54105">
      <w:r>
        <w:t xml:space="preserve">Práce se zabývá </w:t>
      </w:r>
      <w:r w:rsidR="00094986">
        <w:t>využitím platformy Arduino k sestavení automatizovaného dvoukolého autíčka</w:t>
      </w:r>
      <w:r w:rsidR="007C3CBA">
        <w:t xml:space="preserve"> za pomocí programovacích knihoven a motor </w:t>
      </w:r>
      <w:r w:rsidR="00ED3D4C">
        <w:t>driveru</w:t>
      </w:r>
      <w:r w:rsidR="00094986">
        <w:t>. Práce popisuje navržení, sestavení a testování modelu</w:t>
      </w:r>
      <w:r w:rsidR="00CD045C">
        <w:t>.</w:t>
      </w:r>
    </w:p>
    <w:p w14:paraId="14A1A456" w14:textId="5EFBC380" w:rsidR="00094986" w:rsidRDefault="00094986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KLÍČOVÁ SLOVA</w:t>
      </w:r>
    </w:p>
    <w:p w14:paraId="7B87E029" w14:textId="7E818019" w:rsidR="00094986" w:rsidRPr="00CB42DB" w:rsidRDefault="00A26AE4">
      <w:pPr>
        <w:rPr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A26AE4">
        <w:t>Arduino</w:t>
      </w:r>
      <w:r>
        <w:t>, automatizace</w:t>
      </w:r>
      <w:r w:rsidR="00876204">
        <w:t>, programování</w:t>
      </w:r>
      <w:r>
        <w:t>, hardware, vozítko</w:t>
      </w: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CB42DB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E6617D0" w14:textId="11BDF8C4" w:rsidR="00A26AE4" w:rsidRPr="00A26AE4" w:rsidRDefault="00F03DA6" w:rsidP="00A26AE4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75B3CEA0" w14:textId="77777777" w:rsidR="00E9780B" w:rsidRPr="00071ADE" w:rsidRDefault="00F03DA6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370246085" w:history="1">
        <w:r w:rsidR="00E9780B" w:rsidRPr="00E9780B">
          <w:rPr>
            <w:rStyle w:val="Hyperlink"/>
            <w:b w:val="0"/>
          </w:rPr>
          <w:t>Úvod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_Toc370246085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5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0A9B12A6" w14:textId="3D921179" w:rsidR="00246821" w:rsidRPr="00246821" w:rsidRDefault="00993DC1" w:rsidP="00246821">
      <w:pPr>
        <w:pStyle w:val="TOC2"/>
        <w:rPr>
          <w:b w:val="0"/>
        </w:rPr>
      </w:pPr>
      <w:hyperlink w:anchor="_Toc370246086" w:history="1">
        <w:r w:rsidR="00E9780B" w:rsidRPr="00E9780B">
          <w:rPr>
            <w:rStyle w:val="Hyperlink"/>
            <w:b w:val="0"/>
          </w:rPr>
          <w:t>1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Teoretická a metodická východiska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_Toc370246086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6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0C2719F4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7" w:history="1">
        <w:r w:rsidR="00E9780B" w:rsidRPr="00E9780B">
          <w:rPr>
            <w:rStyle w:val="Hyperlink"/>
            <w:b w:val="0"/>
          </w:rPr>
          <w:t>2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Využité technologie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_Toc370246087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7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6F2101B9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8" w:history="1">
        <w:r w:rsidR="00E9780B" w:rsidRPr="00E9780B">
          <w:rPr>
            <w:rStyle w:val="Hyperlink"/>
            <w:b w:val="0"/>
          </w:rPr>
          <w:t>3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Způsoby řešení a použité postupy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_Toc370246088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8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477D7D97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9" w:history="1">
        <w:r w:rsidR="00E9780B" w:rsidRPr="00E9780B">
          <w:rPr>
            <w:rStyle w:val="Hyperlink"/>
            <w:b w:val="0"/>
          </w:rPr>
          <w:t>4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Výsledky řešení, výstupy, uživatelský manuál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_Toc370246089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9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75D9D229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0" w:history="1">
        <w:r w:rsidR="00E9780B" w:rsidRPr="00E9780B">
          <w:rPr>
            <w:rStyle w:val="Hyperlink"/>
            <w:b w:val="0"/>
          </w:rPr>
          <w:t>Závěr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_Toc370246090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10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5FCB4C4E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1" w:history="1">
        <w:r w:rsidR="00E9780B" w:rsidRPr="00E9780B">
          <w:rPr>
            <w:rStyle w:val="Hyperlink"/>
            <w:b w:val="0"/>
          </w:rPr>
          <w:t>Seznam použitýCH INFORMAČNÍCH ZDROJů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_Toc370246091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11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29C00689" w14:textId="77777777" w:rsidR="00E9780B" w:rsidRPr="00071ADE" w:rsidRDefault="00993DC1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2" w:history="1">
        <w:r w:rsidR="00E9780B" w:rsidRPr="00E9780B">
          <w:rPr>
            <w:rStyle w:val="Hyperlink"/>
            <w:b w:val="0"/>
          </w:rPr>
          <w:t>Seznam příloh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_Toc370246092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12</w:t>
        </w:r>
        <w:r w:rsidR="00E9780B" w:rsidRPr="00E9780B">
          <w:rPr>
            <w:b w:val="0"/>
            <w:webHidden/>
          </w:rPr>
          <w:fldChar w:fldCharType="end"/>
        </w:r>
      </w:hyperlink>
    </w:p>
    <w:p w14:paraId="3656B9AB" w14:textId="77777777" w:rsidR="00F03DA6" w:rsidRDefault="00F03DA6">
      <w:pPr>
        <w:pStyle w:val="TOC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370246085"/>
      <w:r>
        <w:lastRenderedPageBreak/>
        <w:t>Úvod</w:t>
      </w:r>
      <w:bookmarkEnd w:id="30"/>
    </w:p>
    <w:p w14:paraId="7CA3DD92" w14:textId="0F6D8C11" w:rsidR="001F423D" w:rsidRDefault="00FE5313" w:rsidP="001F423D">
      <w:r>
        <w:t xml:space="preserve">Cílem byl vytvořit funkční model automatizovaného vozítka na platformě Arduino, které </w:t>
      </w:r>
      <w:r w:rsidR="00A93C26">
        <w:t xml:space="preserve">by </w:t>
      </w:r>
      <w:r>
        <w:t>za pomocí Infra-červených sensorů jezd</w:t>
      </w:r>
      <w:r w:rsidR="00124826">
        <w:t>í</w:t>
      </w:r>
      <w:r w:rsidR="00A93C26">
        <w:t>lo</w:t>
      </w:r>
      <w:r>
        <w:t xml:space="preserve"> po</w:t>
      </w:r>
      <w:r w:rsidR="00A93C26">
        <w:t xml:space="preserve"> </w:t>
      </w:r>
      <w:r>
        <w:t>cestě s barevným rozdílem, zejména černé přímky, nebo křivky.</w:t>
      </w:r>
    </w:p>
    <w:p w14:paraId="589EC158" w14:textId="5A135A98" w:rsidR="00FE5313" w:rsidRDefault="00FE5313" w:rsidP="001F423D">
      <w:r>
        <w:t>Hlavní motivací</w:t>
      </w:r>
      <w:r w:rsidR="00A93C26">
        <w:t xml:space="preserve"> této práce</w:t>
      </w:r>
      <w:r>
        <w:t xml:space="preserve"> bylo pochopit základy</w:t>
      </w:r>
      <w:r w:rsidR="00124826">
        <w:t xml:space="preserve"> </w:t>
      </w:r>
      <w:r>
        <w:t>automatizace</w:t>
      </w:r>
      <w:r w:rsidR="00124826">
        <w:t>, programování</w:t>
      </w:r>
      <w:r w:rsidR="000700A3">
        <w:t xml:space="preserve"> Arduina</w:t>
      </w:r>
      <w:r>
        <w:t xml:space="preserve"> a</w:t>
      </w:r>
      <w:r w:rsidR="00FA49D9">
        <w:t xml:space="preserve"> využití jednoduchých hardware částí k</w:t>
      </w:r>
      <w:r w:rsidR="00124826">
        <w:t> </w:t>
      </w:r>
      <w:r w:rsidR="00FA49D9">
        <w:t>docílení</w:t>
      </w:r>
      <w:r w:rsidR="00124826">
        <w:t xml:space="preserve"> prototypu, který se podobá samořídícímu autu.</w:t>
      </w:r>
    </w:p>
    <w:p w14:paraId="5A72ED17" w14:textId="48801A11" w:rsidR="000700A3" w:rsidRDefault="000700A3" w:rsidP="001F423D">
      <w:r>
        <w:t xml:space="preserve">Pro tento účel je jednoduchost, dostupnost, a popularita platformy Arduino, </w:t>
      </w:r>
      <w:r w:rsidR="00FD610B">
        <w:t>vhodná volba k vytvoření projektu, dále, knihovny</w:t>
      </w:r>
      <w:r w:rsidR="00A93C26">
        <w:t xml:space="preserve"> a </w:t>
      </w:r>
      <w:r w:rsidR="00A93C26" w:rsidRPr="00A93C26">
        <w:t xml:space="preserve">využití motor driveru </w:t>
      </w:r>
      <w:r w:rsidR="00A93C26">
        <w:t>kter</w:t>
      </w:r>
      <w:r w:rsidR="00216F9B">
        <w:t>é</w:t>
      </w:r>
      <w:r w:rsidR="00A93C26">
        <w:t xml:space="preserve"> mnohoznačně</w:t>
      </w:r>
      <w:r w:rsidR="00A93C26" w:rsidRPr="00A93C26">
        <w:t xml:space="preserve"> zlehč</w:t>
      </w:r>
      <w:r w:rsidR="00216F9B">
        <w:t>ili</w:t>
      </w:r>
      <w:r w:rsidR="00A93C26">
        <w:t xml:space="preserve"> </w:t>
      </w:r>
      <w:r w:rsidR="00A93C26" w:rsidRPr="00A93C26">
        <w:t>ovládání motorů</w:t>
      </w:r>
      <w:r w:rsidR="00216F9B">
        <w:t xml:space="preserve"> a programování</w:t>
      </w:r>
      <w:r w:rsidR="00A93C26">
        <w:t>.</w:t>
      </w:r>
    </w:p>
    <w:p w14:paraId="75016048" w14:textId="77777777" w:rsidR="00124826" w:rsidRDefault="00124826" w:rsidP="001F423D"/>
    <w:p w14:paraId="01529E5C" w14:textId="4E8028C3" w:rsidR="00D04AE6" w:rsidRDefault="00747A9D" w:rsidP="000F5ED1">
      <w:pPr>
        <w:pStyle w:val="Heading1"/>
      </w:pPr>
      <w:r>
        <w:lastRenderedPageBreak/>
        <w:t>Arduino</w:t>
      </w:r>
    </w:p>
    <w:p w14:paraId="1EB5D61D" w14:textId="58184A84" w:rsidR="004D7B86" w:rsidRPr="00BC1732" w:rsidRDefault="004D7B86" w:rsidP="004D7B86">
      <w:r>
        <w:tab/>
      </w:r>
    </w:p>
    <w:p w14:paraId="7051B485" w14:textId="027140A3" w:rsidR="001F423D" w:rsidRDefault="0084077D" w:rsidP="31CDAC39">
      <w:pPr>
        <w:pStyle w:val="Heading2"/>
      </w:pPr>
      <w:r>
        <w:t>Teoretické využití Arduina</w:t>
      </w:r>
    </w:p>
    <w:p w14:paraId="73A01753" w14:textId="43A9FB8B" w:rsidR="0815BED8" w:rsidRDefault="00B5068D" w:rsidP="31CDAC39">
      <w:pPr>
        <w:pStyle w:val="Heading3"/>
      </w:pPr>
      <w:r>
        <w:tab/>
        <w:t>Arduino UNO R3</w:t>
      </w:r>
    </w:p>
    <w:p w14:paraId="5BA9A9FF" w14:textId="7C84C08B" w:rsidR="00B5068D" w:rsidRDefault="00871E79" w:rsidP="00B506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7368F" wp14:editId="16E8F510">
                <wp:simplePos x="0" y="0"/>
                <wp:positionH relativeFrom="margin">
                  <wp:posOffset>-477774</wp:posOffset>
                </wp:positionH>
                <wp:positionV relativeFrom="paragraph">
                  <wp:posOffset>2963773</wp:posOffset>
                </wp:positionV>
                <wp:extent cx="2486660" cy="635"/>
                <wp:effectExtent l="0" t="0" r="8890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A3B18" w14:textId="5FB877AA" w:rsidR="00BA66BA" w:rsidRPr="00354B57" w:rsidRDefault="00BA66BA" w:rsidP="00BA66B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354B57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="00964E56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="00354B57" w:rsidRPr="00354B57">
                              <w:rPr>
                                <w:sz w:val="22"/>
                                <w:szCs w:val="22"/>
                              </w:rPr>
                              <w:t>.1: Arduino UNO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47368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7.6pt;margin-top:233.35pt;width:195.8pt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2crFQIAADgEAAAOAAAAZHJzL2Uyb0RvYy54bWysU8Fu2zAMvQ/YPwi6L06yLSi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Dn/dLNYLCglKbf4+D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" stroked="f">
                <v:textbox style="mso-fit-shape-to-text:t" inset="0,0,0,0">
                  <w:txbxContent>
                    <w:p w14:paraId="143A3B18" w14:textId="5FB877AA" w:rsidR="00BA66BA" w:rsidRPr="00354B57" w:rsidRDefault="00BA66BA" w:rsidP="00BA66BA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354B57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="00964E56">
                        <w:rPr>
                          <w:sz w:val="22"/>
                          <w:szCs w:val="22"/>
                        </w:rPr>
                        <w:t>1</w:t>
                      </w:r>
                      <w:r w:rsidR="00354B57" w:rsidRPr="00354B57">
                        <w:rPr>
                          <w:sz w:val="22"/>
                          <w:szCs w:val="22"/>
                        </w:rPr>
                        <w:t>.1: Arduino UNO R3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8C58F0" wp14:editId="2F240E09">
                <wp:simplePos x="0" y="0"/>
                <wp:positionH relativeFrom="column">
                  <wp:posOffset>2959862</wp:posOffset>
                </wp:positionH>
                <wp:positionV relativeFrom="paragraph">
                  <wp:posOffset>2966111</wp:posOffset>
                </wp:positionV>
                <wp:extent cx="2362200" cy="635"/>
                <wp:effectExtent l="0" t="0" r="0" b="698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130E8" w14:textId="1312D8AF" w:rsidR="00964E56" w:rsidRPr="00964E56" w:rsidRDefault="00964E56" w:rsidP="00964E5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64E56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instrText xml:space="preserve"> SEQ Obrázek \* ARABIC </w:instrTex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964E56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.2: Motor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C58F0" id="Text Box 5" o:spid="_x0000_s1027" type="#_x0000_t202" style="position:absolute;left:0;text-align:left;margin-left:233.05pt;margin-top:233.55pt;width:18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WAb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" stroked="f">
                <v:textbox style="mso-fit-shape-to-text:t" inset="0,0,0,0">
                  <w:txbxContent>
                    <w:p w14:paraId="2DB130E8" w14:textId="1312D8AF" w:rsidR="00964E56" w:rsidRPr="00964E56" w:rsidRDefault="00964E56" w:rsidP="00964E5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964E56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64E56">
                        <w:rPr>
                          <w:sz w:val="22"/>
                          <w:szCs w:val="22"/>
                        </w:rPr>
                        <w:instrText xml:space="preserve"> SEQ Obrázek \* ARABIC </w:instrTex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964E56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>.2: Motor Driver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8743B5B" wp14:editId="153B2C57">
            <wp:simplePos x="0" y="0"/>
            <wp:positionH relativeFrom="margin">
              <wp:align>right</wp:align>
            </wp:positionH>
            <wp:positionV relativeFrom="paragraph">
              <wp:posOffset>945515</wp:posOffset>
            </wp:positionV>
            <wp:extent cx="2592705" cy="209169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CAE3A" wp14:editId="020E1FFD">
            <wp:simplePos x="0" y="0"/>
            <wp:positionH relativeFrom="column">
              <wp:posOffset>-441757</wp:posOffset>
            </wp:positionH>
            <wp:positionV relativeFrom="paragraph">
              <wp:posOffset>967232</wp:posOffset>
            </wp:positionV>
            <wp:extent cx="2938780" cy="2186940"/>
            <wp:effectExtent l="0" t="0" r="0" b="3810"/>
            <wp:wrapTopAndBottom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54C">
        <w:t>Při projekt</w:t>
      </w:r>
      <w:r w:rsidR="00013C2E">
        <w:t>u</w:t>
      </w:r>
      <w:r w:rsidR="00C4554C">
        <w:t xml:space="preserve"> by sloužilo arduino jako centrální počítač který </w:t>
      </w:r>
      <w:r w:rsidR="0038510F">
        <w:t>získává data a vyhodnocuje</w:t>
      </w:r>
      <w:r w:rsidR="005A76D5">
        <w:t xml:space="preserve">, </w:t>
      </w:r>
      <w:r w:rsidR="0038510F">
        <w:t>jakým postupem poslat výstup</w:t>
      </w:r>
      <w:r w:rsidR="005A76D5">
        <w:t xml:space="preserve">. Na </w:t>
      </w:r>
      <w:r w:rsidR="00003839">
        <w:t xml:space="preserve">Arduino je dále připojen motor driver, který je </w:t>
      </w:r>
      <w:r w:rsidR="00964E56">
        <w:t>zabírá všechny piny</w:t>
      </w:r>
      <w:r w:rsidR="00EB4326">
        <w:t>, umožňuje</w:t>
      </w:r>
      <w:r w:rsidR="006A37F2">
        <w:t xml:space="preserve"> lehčí ovládání motorů, zejména v programovacím prvku projektu.</w:t>
      </w:r>
      <w:r w:rsidR="001B758C" w:rsidRPr="001B758C">
        <w:rPr>
          <w:noProof/>
        </w:rPr>
        <w:t xml:space="preserve"> </w:t>
      </w:r>
    </w:p>
    <w:p w14:paraId="13ED2CF1" w14:textId="712652A1" w:rsidR="00964E56" w:rsidRDefault="00D13B39" w:rsidP="00D13B39">
      <w:pPr>
        <w:pStyle w:val="Heading3"/>
        <w:rPr>
          <w:noProof/>
        </w:rPr>
      </w:pPr>
      <w:r>
        <w:rPr>
          <w:noProof/>
        </w:rPr>
        <w:tab/>
        <w:t>Motor Driver</w:t>
      </w:r>
    </w:p>
    <w:p w14:paraId="6BC86D55" w14:textId="794614C4" w:rsidR="00246821" w:rsidRDefault="00013C2E" w:rsidP="00871E79">
      <w:r>
        <w:t xml:space="preserve">Motor driver </w:t>
      </w:r>
      <w:r w:rsidR="004F43B1">
        <w:t xml:space="preserve">je pro </w:t>
      </w:r>
      <w:r w:rsidR="002039DE">
        <w:t xml:space="preserve">řízení různých druhů motorů a umožňuje připojení až </w:t>
      </w:r>
      <w:r w:rsidR="00C34315">
        <w:t>4 motorů.</w:t>
      </w:r>
      <w:r w:rsidR="00CC1DEF">
        <w:t xml:space="preserve"> Motory připojíme do </w:t>
      </w:r>
      <w:r w:rsidR="0050355E">
        <w:t>konektorů označené</w:t>
      </w:r>
      <w:r w:rsidR="007A1DA7">
        <w:t xml:space="preserve"> M1 a M2</w:t>
      </w:r>
      <w:r w:rsidR="001A5D36">
        <w:t>.</w:t>
      </w:r>
      <w:r w:rsidR="007A1DA7">
        <w:t xml:space="preserve"> </w:t>
      </w:r>
      <w:r w:rsidR="001A5D36">
        <w:t>P</w:t>
      </w:r>
      <w:r w:rsidR="00D258B9">
        <w:t xml:space="preserve">ři </w:t>
      </w:r>
      <w:r w:rsidR="00625B9C">
        <w:t>využití</w:t>
      </w:r>
      <w:r w:rsidR="00D258B9">
        <w:t xml:space="preserve"> tohoto driveru </w:t>
      </w:r>
      <w:r w:rsidR="001A06C7">
        <w:t xml:space="preserve">lze </w:t>
      </w:r>
      <w:r w:rsidR="00D258B9">
        <w:t>použít knihovnu</w:t>
      </w:r>
      <w:r w:rsidR="001A5D36">
        <w:t xml:space="preserve">, která </w:t>
      </w:r>
      <w:r w:rsidR="00463B63">
        <w:t>sníží počet příkazů psaných ve zdrojovém kódu</w:t>
      </w:r>
      <w:r w:rsidR="001A06C7">
        <w:t xml:space="preserve">. </w:t>
      </w:r>
      <w:r w:rsidR="00C71746">
        <w:t xml:space="preserve">Musíme </w:t>
      </w:r>
      <w:r w:rsidR="0039233D">
        <w:t>ale definovat motory</w:t>
      </w:r>
      <w:r w:rsidR="00CD2E16">
        <w:t xml:space="preserve"> před </w:t>
      </w:r>
      <w:r w:rsidR="00832CA7">
        <w:t>zahajením jízdy.</w:t>
      </w:r>
    </w:p>
    <w:p w14:paraId="10979F5D" w14:textId="77777777" w:rsidR="00871E79" w:rsidRDefault="00871E79" w:rsidP="00871E79"/>
    <w:p w14:paraId="2B212C68" w14:textId="5726BDA8" w:rsidR="00BC59B2" w:rsidRDefault="00BC59B2" w:rsidP="00BC59B2">
      <w:pPr>
        <w:pStyle w:val="Heading2"/>
      </w:pPr>
      <w:r>
        <w:lastRenderedPageBreak/>
        <w:t>Využití</w:t>
      </w:r>
      <w:r w:rsidR="00CF1581">
        <w:t xml:space="preserve"> IR Sensoru pro korigování</w:t>
      </w:r>
      <w:r w:rsidR="009C0CA9">
        <w:t xml:space="preserve"> směru</w:t>
      </w:r>
    </w:p>
    <w:p w14:paraId="7D4EF699" w14:textId="048DF6FD" w:rsidR="009C0CA9" w:rsidRDefault="009C0CA9" w:rsidP="009C0CA9">
      <w:pPr>
        <w:pStyle w:val="Heading3"/>
      </w:pPr>
      <w:r>
        <w:tab/>
        <w:t>IR Sensor</w:t>
      </w:r>
    </w:p>
    <w:p w14:paraId="654C5A38" w14:textId="5548E9EE" w:rsidR="00010EBE" w:rsidRPr="00010EBE" w:rsidRDefault="00871E79" w:rsidP="00010EBE">
      <w:r>
        <w:rPr>
          <w:noProof/>
        </w:rPr>
        <w:drawing>
          <wp:anchor distT="0" distB="0" distL="114300" distR="114300" simplePos="0" relativeHeight="251664384" behindDoc="1" locked="0" layoutInCell="1" allowOverlap="1" wp14:anchorId="13527BAF" wp14:editId="5CDC496A">
            <wp:simplePos x="0" y="0"/>
            <wp:positionH relativeFrom="margin">
              <wp:posOffset>3267075</wp:posOffset>
            </wp:positionH>
            <wp:positionV relativeFrom="paragraph">
              <wp:posOffset>34925</wp:posOffset>
            </wp:positionV>
            <wp:extent cx="246507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366" y="21512"/>
                <wp:lineTo x="2136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EBE">
        <w:t>Infra</w:t>
      </w:r>
      <w:r w:rsidR="000F4514">
        <w:t>červený sensor</w:t>
      </w:r>
      <w:r w:rsidR="0093456E">
        <w:t>, lépe řečeno</w:t>
      </w:r>
      <w:r w:rsidR="00721DEB">
        <w:t>,</w:t>
      </w:r>
      <w:r w:rsidR="0093456E">
        <w:t xml:space="preserve"> vysílač a příjimač infračerveneho svě</w:t>
      </w:r>
      <w:r w:rsidR="00721DEB">
        <w:t xml:space="preserve">tla funguje na principu </w:t>
      </w:r>
      <w:r w:rsidR="001D01EA">
        <w:t xml:space="preserve">odrážení fotonů. </w:t>
      </w:r>
      <w:r w:rsidR="00C942D1">
        <w:t>Vysílač vysílá IR světlo, pokud se světlo odrazí zpět do příjimače</w:t>
      </w:r>
      <w:r w:rsidR="00C77FDC">
        <w:t>, odešle se výstup na pinu OUT.</w:t>
      </w:r>
      <w:r w:rsidR="008E393E">
        <w:t xml:space="preserve"> Protože nepracuji s překážkami, ale s</w:t>
      </w:r>
      <w:r w:rsidR="00AD33B9">
        <w:t> </w:t>
      </w:r>
      <w:r w:rsidR="008E393E">
        <w:t>č</w:t>
      </w:r>
      <w:r w:rsidR="00AD33B9">
        <w:t xml:space="preserve">árou, využiji jinou funkčnost IR světla. Jelikož většina světla se neodrazí od </w:t>
      </w:r>
      <w:r w:rsidR="007E0C4B">
        <w:t xml:space="preserve">černé barvy, </w:t>
      </w:r>
      <w:r w:rsidR="00D714D9">
        <w:t>využiji</w:t>
      </w:r>
      <w:r w:rsidR="007E0C4B">
        <w:t xml:space="preserve"> t</w:t>
      </w:r>
      <w:r w:rsidR="00757794">
        <w:t>éto skutečnosti pro</w:t>
      </w:r>
      <w:r w:rsidR="007457C1">
        <w:t xml:space="preserve"> úpravu směru pomocí ovládání motoru.</w:t>
      </w:r>
      <w:r w:rsidR="00100BAA">
        <w:t xml:space="preserve"> Podle tohoto výstupu se budou řídit všechny podmínky</w:t>
      </w:r>
      <w:r w:rsidR="008A4E65">
        <w:t xml:space="preserve">, záleží jen </w:t>
      </w:r>
      <w:r w:rsidR="00FB378E">
        <w:t xml:space="preserve">na </w:t>
      </w:r>
      <w:r w:rsidR="0041776D">
        <w:t>které</w:t>
      </w:r>
      <w:r w:rsidR="00FB378E">
        <w:t xml:space="preserve"> straně IR sensor</w:t>
      </w:r>
      <w:r w:rsidR="0041776D">
        <w:t xml:space="preserve"> dostane výstup první.</w:t>
      </w:r>
    </w:p>
    <w:p w14:paraId="5E67B88B" w14:textId="749E5A1A" w:rsidR="00D04AE6" w:rsidRDefault="000B40C6" w:rsidP="000F5ED1">
      <w:pPr>
        <w:pStyle w:val="Heading1"/>
      </w:pPr>
      <w:r>
        <w:lastRenderedPageBreak/>
        <w:t>Vy</w:t>
      </w:r>
      <w:r w:rsidR="001B6F92">
        <w:t>užité technologie</w:t>
      </w:r>
    </w:p>
    <w:p w14:paraId="58380F6B" w14:textId="63E87C26" w:rsidR="00FF74D6" w:rsidRPr="00FF74D6" w:rsidRDefault="00FF74D6" w:rsidP="00FF74D6">
      <w:pPr>
        <w:pStyle w:val="Heading2"/>
      </w:pPr>
      <w:r>
        <w:t>Arduino</w:t>
      </w:r>
    </w:p>
    <w:p w14:paraId="1D1681A8" w14:textId="68EFB4CA" w:rsidR="005B614E" w:rsidRDefault="00FF74D6" w:rsidP="005B614E">
      <w:r>
        <w:t>Využil jsem technologie Arduino, která</w:t>
      </w:r>
      <w:r w:rsidR="005B614E">
        <w:t xml:space="preserve"> se programuje v</w:t>
      </w:r>
      <w:r w:rsidR="003A1EED">
        <w:t> </w:t>
      </w:r>
      <w:r w:rsidR="005B614E">
        <w:t>jazyce</w:t>
      </w:r>
      <w:r w:rsidR="003A1EED">
        <w:t xml:space="preserve"> podobnému jazyku</w:t>
      </w:r>
      <w:r w:rsidR="005B614E">
        <w:t xml:space="preserve"> C++ s přidanými specialnímy funkcemi a metodami, které usnad</w:t>
      </w:r>
      <w:r w:rsidR="003A1EED">
        <w:t>ňují práci</w:t>
      </w:r>
      <w:r w:rsidR="00366000">
        <w:t>.</w:t>
      </w:r>
    </w:p>
    <w:p w14:paraId="4EF79FC5" w14:textId="6A7DBF1C" w:rsidR="00FF74D6" w:rsidRDefault="00FF74D6" w:rsidP="00FF74D6">
      <w:pPr>
        <w:pStyle w:val="Heading2"/>
      </w:pPr>
      <w:r>
        <w:t>Arduino IDE</w:t>
      </w:r>
    </w:p>
    <w:p w14:paraId="7519912D" w14:textId="59B8FDAC" w:rsidR="00FF74D6" w:rsidRDefault="00FF74D6" w:rsidP="00FF74D6">
      <w:r>
        <w:t>Specilní vývojové prostředí pro vývoj zdrojového kódu pro arduino technologie. Zdarma dostupné pro různé operační systémy. Zajišťuje jednoduchost, ale postrádá např. integraci pro github</w:t>
      </w:r>
      <w:r w:rsidR="00D0502D">
        <w:t>.</w:t>
      </w:r>
    </w:p>
    <w:p w14:paraId="45FB0818" w14:textId="6F21F349" w:rsidR="00D04AE6" w:rsidRDefault="00D0502D" w:rsidP="000306A5">
      <w:pPr>
        <w:pStyle w:val="Heading3"/>
      </w:pPr>
      <w:r>
        <w:tab/>
        <w:t>Rozšíření knihovnou AFMotor.h</w:t>
      </w:r>
    </w:p>
    <w:p w14:paraId="7263F82C" w14:textId="77777777" w:rsidR="00D04AE6" w:rsidRPr="00802D4F" w:rsidRDefault="00D04AE6" w:rsidP="000F5ED1">
      <w:pPr>
        <w:pStyle w:val="Heading1"/>
      </w:pPr>
      <w:bookmarkStart w:id="31" w:name="_Toc370246088"/>
      <w:r w:rsidRPr="00802D4F">
        <w:lastRenderedPageBreak/>
        <w:t>Způsoby řešení a použité postupy</w:t>
      </w:r>
      <w:bookmarkEnd w:id="31"/>
    </w:p>
    <w:p w14:paraId="7A29CC1A" w14:textId="77777777" w:rsidR="001F423D" w:rsidRDefault="001F423D" w:rsidP="001F423D">
      <w:r>
        <w:t>Text třetí kapitoly</w:t>
      </w:r>
    </w:p>
    <w:p w14:paraId="2C88DEE3" w14:textId="77777777" w:rsidR="00680144" w:rsidRPr="001F423D" w:rsidRDefault="009838D2" w:rsidP="00680144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 xml:space="preserve">popis </w:t>
      </w:r>
      <w:r w:rsidR="001B6F92" w:rsidRPr="001F423D">
        <w:rPr>
          <w:rStyle w:val="IntenseEmphasis"/>
        </w:rPr>
        <w:t>řešení úkolu</w:t>
      </w:r>
      <w:r w:rsidR="000B40C6" w:rsidRPr="001F423D">
        <w:rPr>
          <w:rStyle w:val="IntenseEmphasis"/>
        </w:rPr>
        <w:t xml:space="preserve"> včetně</w:t>
      </w:r>
      <w:r w:rsidRPr="001F423D">
        <w:rPr>
          <w:rStyle w:val="IntenseEmphasis"/>
        </w:rPr>
        <w:t>, použité postupy a jejich vysvětlení, způsoby testování funkčnosti, parametry výrobku</w:t>
      </w:r>
      <w:r w:rsidR="001B6F92" w:rsidRPr="001F423D">
        <w:rPr>
          <w:rStyle w:val="IntenseEmphasis"/>
        </w:rPr>
        <w:t xml:space="preserve"> (programu</w:t>
      </w:r>
      <w:r w:rsidR="000B40C6" w:rsidRPr="001F423D">
        <w:rPr>
          <w:rStyle w:val="IntenseEmphasis"/>
        </w:rPr>
        <w:t>, hotového řešení</w:t>
      </w:r>
      <w:r w:rsidR="001B6F92" w:rsidRPr="001F423D">
        <w:rPr>
          <w:rStyle w:val="IntenseEmphasis"/>
        </w:rPr>
        <w:t>)</w:t>
      </w:r>
      <w:r w:rsidRPr="001F423D">
        <w:rPr>
          <w:rStyle w:val="IntenseEmphasis"/>
        </w:rPr>
        <w:t xml:space="preserve">, schémata, obrázky z tvorby </w:t>
      </w:r>
      <w:r w:rsidR="00680144" w:rsidRPr="001F423D">
        <w:rPr>
          <w:rStyle w:val="IntenseEmphasis"/>
        </w:rPr>
        <w:t>a finálního provedení, výpočty, použité příkazy…</w:t>
      </w:r>
    </w:p>
    <w:p w14:paraId="049F31CB" w14:textId="77777777" w:rsidR="00230592" w:rsidRPr="00A0246F" w:rsidRDefault="00230592" w:rsidP="00230592">
      <w:pPr>
        <w:ind w:left="360"/>
        <w:rPr>
          <w:i/>
        </w:rPr>
      </w:pPr>
    </w:p>
    <w:p w14:paraId="7544F958" w14:textId="77777777" w:rsidR="00D04AE6" w:rsidRDefault="00680144" w:rsidP="000F5ED1">
      <w:pPr>
        <w:pStyle w:val="Heading1"/>
      </w:pPr>
      <w:bookmarkStart w:id="32" w:name="_Toc370246089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32"/>
    </w:p>
    <w:p w14:paraId="1826AE66" w14:textId="77777777" w:rsidR="001F423D" w:rsidRDefault="001F423D" w:rsidP="001F423D">
      <w:r>
        <w:t>Text čtvrté kapitoly</w:t>
      </w:r>
    </w:p>
    <w:p w14:paraId="251FDD21" w14:textId="77777777" w:rsidR="009838D2" w:rsidRPr="001F423D" w:rsidRDefault="009838D2" w:rsidP="00230592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výčet splněných a nesplněných cílů, obrázky</w:t>
      </w:r>
      <w:r w:rsidR="00D765BF" w:rsidRPr="001F423D">
        <w:rPr>
          <w:rStyle w:val="IntenseEmphasis"/>
        </w:rPr>
        <w:t xml:space="preserve"> (schémata, vzorce apod.) </w:t>
      </w:r>
      <w:r w:rsidRPr="001F423D">
        <w:rPr>
          <w:rStyle w:val="IntenseEmphasis"/>
        </w:rPr>
        <w:t>z finálního provedení, prokázání funkč</w:t>
      </w:r>
      <w:r w:rsidR="00D765BF" w:rsidRPr="001F423D">
        <w:rPr>
          <w:rStyle w:val="IntenseEmphasis"/>
        </w:rPr>
        <w:t xml:space="preserve">nosti, výsledné parametry </w:t>
      </w:r>
      <w:r w:rsidR="00AB18DA" w:rsidRPr="001F423D">
        <w:rPr>
          <w:rStyle w:val="IntenseEmphasis"/>
        </w:rPr>
        <w:t xml:space="preserve">výrobku </w:t>
      </w:r>
      <w:r w:rsidRPr="001F423D">
        <w:rPr>
          <w:rStyle w:val="IntenseEmphasis"/>
        </w:rPr>
        <w:t>apod.</w:t>
      </w:r>
      <w:r w:rsidR="00D765BF" w:rsidRPr="001F423D">
        <w:rPr>
          <w:rStyle w:val="IntenseEmphasis"/>
        </w:rPr>
        <w:t xml:space="preserve"> </w:t>
      </w:r>
    </w:p>
    <w:p w14:paraId="10ED6577" w14:textId="77777777" w:rsidR="00680144" w:rsidRDefault="00680144" w:rsidP="00230592">
      <w:pPr>
        <w:numPr>
          <w:ilvl w:val="0"/>
          <w:numId w:val="36"/>
        </w:numPr>
        <w:rPr>
          <w:i/>
        </w:rPr>
      </w:pPr>
      <w:r w:rsidRPr="001F423D">
        <w:rPr>
          <w:rStyle w:val="IntenseEmphasis"/>
        </w:rPr>
        <w:t xml:space="preserve">podle zaměření a charakteru práce </w:t>
      </w:r>
      <w:r w:rsidR="00A53909" w:rsidRPr="001F423D">
        <w:rPr>
          <w:rStyle w:val="IntenseEmphasis"/>
        </w:rPr>
        <w:t>je třeba volit vhodný nadpis pro tuto kapitolu, je samozřejmě možné i rozdělení na více kapitol (např. Uživatelské rozhraní internetové aplikace; Administrace internetové aplikace…)</w:t>
      </w:r>
    </w:p>
    <w:p w14:paraId="53128261" w14:textId="77777777" w:rsidR="00230592" w:rsidRDefault="00230592" w:rsidP="00230592">
      <w:pPr>
        <w:ind w:left="360"/>
      </w:pPr>
    </w:p>
    <w:p w14:paraId="62486C05" w14:textId="77777777" w:rsidR="00483A69" w:rsidRDefault="00483A69" w:rsidP="00D04AE6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Heading1"/>
        <w:numPr>
          <w:ilvl w:val="0"/>
          <w:numId w:val="0"/>
        </w:numPr>
      </w:pPr>
      <w:bookmarkStart w:id="33" w:name="_Toc370246090"/>
      <w:r>
        <w:lastRenderedPageBreak/>
        <w:t>Závěr</w:t>
      </w:r>
      <w:bookmarkEnd w:id="33"/>
    </w:p>
    <w:p w14:paraId="25F45BD6" w14:textId="77777777" w:rsidR="001F423D" w:rsidRDefault="001F423D" w:rsidP="001F423D">
      <w:r>
        <w:t>Text závěru</w:t>
      </w:r>
    </w:p>
    <w:p w14:paraId="1B63AC3D" w14:textId="77777777" w:rsidR="00230592" w:rsidRPr="001F423D" w:rsidRDefault="00230592" w:rsidP="00230592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povinná část,</w:t>
      </w:r>
    </w:p>
    <w:p w14:paraId="42C17921" w14:textId="77777777" w:rsidR="00A53909" w:rsidRPr="001F423D" w:rsidRDefault="00A53909" w:rsidP="00A53909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shrnuje výsledky, hodnotí splnění cíle práce, uvádí možnost uplatnění řešení v praxi a nastínění případných dalších budoucích vylepšení</w:t>
      </w:r>
    </w:p>
    <w:p w14:paraId="434AAC01" w14:textId="77777777" w:rsidR="00483A69" w:rsidRPr="001F423D" w:rsidRDefault="00A53909" w:rsidP="00A53909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kapitola se nečísluje (stejné jako úvod)</w:t>
      </w:r>
    </w:p>
    <w:p w14:paraId="1299C43A" w14:textId="77777777" w:rsidR="00AB18DA" w:rsidRDefault="00AB18DA" w:rsidP="00D04AE6"/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34" w:name="_Toc37577735"/>
      <w:bookmarkStart w:id="35" w:name="_Toc88120446"/>
      <w:bookmarkStart w:id="36" w:name="_Toc88120683"/>
      <w:bookmarkStart w:id="37" w:name="_Toc88120895"/>
      <w:bookmarkStart w:id="38" w:name="_Toc88120999"/>
      <w:bookmarkStart w:id="39" w:name="_Toc88121042"/>
      <w:bookmarkStart w:id="40" w:name="_Toc88121179"/>
      <w:bookmarkStart w:id="41" w:name="_Toc88121553"/>
      <w:bookmarkStart w:id="42" w:name="_Toc88121610"/>
      <w:bookmarkStart w:id="43" w:name="_Toc88121748"/>
      <w:bookmarkStart w:id="44" w:name="_Toc88122014"/>
      <w:bookmarkStart w:id="45" w:name="_Toc88124619"/>
      <w:bookmarkStart w:id="46" w:name="_Toc88124656"/>
      <w:bookmarkStart w:id="47" w:name="_Toc88124806"/>
      <w:bookmarkStart w:id="48" w:name="_Toc88125789"/>
      <w:bookmarkStart w:id="49" w:name="_Toc88126309"/>
      <w:bookmarkStart w:id="50" w:name="_Toc88126460"/>
      <w:bookmarkStart w:id="51" w:name="_Toc88126527"/>
      <w:bookmarkStart w:id="52" w:name="_Toc88126556"/>
      <w:bookmarkStart w:id="53" w:name="_Toc88126772"/>
      <w:bookmarkStart w:id="54" w:name="_Toc88126862"/>
      <w:bookmarkStart w:id="55" w:name="_Toc88127103"/>
      <w:bookmarkStart w:id="56" w:name="_Toc88127146"/>
      <w:bookmarkStart w:id="57" w:name="_Toc88128511"/>
      <w:bookmarkStart w:id="58" w:name="_Toc107634153"/>
      <w:bookmarkStart w:id="59" w:name="_Toc107635188"/>
      <w:bookmarkStart w:id="60" w:name="_Toc107635228"/>
      <w:bookmarkStart w:id="61" w:name="_Toc107635245"/>
      <w:bookmarkStart w:id="62" w:name="_Toc370246091"/>
      <w:r>
        <w:lastRenderedPageBreak/>
        <w:t>Seznam použit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802D4F">
        <w:t>ýCH INFORMAČNÍCH ZDROJů</w:t>
      </w:r>
      <w:bookmarkEnd w:id="62"/>
    </w:p>
    <w:p w14:paraId="636F58A1" w14:textId="2FB1EF7B" w:rsidR="00802D4F" w:rsidRPr="00630BCB" w:rsidRDefault="00F03DA6" w:rsidP="00630BCB">
      <w:pPr>
        <w:pStyle w:val="NormalWeb"/>
        <w:ind w:left="567" w:hanging="567"/>
      </w:pPr>
      <w:bookmarkStart w:id="63" w:name="_Ref94455389"/>
      <w:r>
        <w:t>[</w:t>
      </w:r>
      <w:r>
        <w:fldChar w:fldCharType="begin"/>
      </w:r>
      <w:r>
        <w:instrText>SEQ [ \* ARABIC</w:instrText>
      </w:r>
      <w:r>
        <w:fldChar w:fldCharType="separate"/>
      </w:r>
      <w:r w:rsidR="001676A8">
        <w:rPr>
          <w:noProof/>
        </w:rPr>
        <w:t>1</w:t>
      </w:r>
      <w:r>
        <w:fldChar w:fldCharType="end"/>
      </w:r>
      <w:bookmarkEnd w:id="63"/>
      <w:r>
        <w:t>]</w:t>
      </w:r>
      <w:r w:rsidR="003652EE">
        <w:tab/>
      </w:r>
      <w:r w:rsidR="003652EE">
        <w:tab/>
      </w:r>
      <w:r w:rsidR="00EA7DAF">
        <w:t xml:space="preserve"> 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39CA929B" w14:textId="77777777" w:rsidR="00D054DB" w:rsidRPr="001F423D" w:rsidRDefault="00D054DB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musí zahrnovat všechny prameny, knihy, internetové odkazy a další studijní podklady, z nichž jsme č</w:t>
      </w:r>
      <w:r w:rsidR="00676A3A" w:rsidRPr="001F423D">
        <w:rPr>
          <w:rStyle w:val="IntenseEmphasis"/>
        </w:rPr>
        <w:t>erpali;</w:t>
      </w:r>
    </w:p>
    <w:p w14:paraId="5DF95247" w14:textId="77777777" w:rsidR="000F1F8E" w:rsidRPr="001F423D" w:rsidRDefault="00D054DB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kapitola se nečísluje a zde kon</w:t>
      </w:r>
      <w:r w:rsidR="000F1F8E" w:rsidRPr="001F423D">
        <w:rPr>
          <w:rStyle w:val="IntenseEmphasis"/>
        </w:rPr>
        <w:t>č</w:t>
      </w:r>
      <w:r w:rsidRPr="001F423D">
        <w:rPr>
          <w:rStyle w:val="IntenseEmphasis"/>
        </w:rPr>
        <w:t xml:space="preserve">í </w:t>
      </w:r>
      <w:r w:rsidR="000F1F8E" w:rsidRPr="001F423D">
        <w:rPr>
          <w:rStyle w:val="IntenseEmphasis"/>
        </w:rPr>
        <w:t>č</w:t>
      </w:r>
      <w:r w:rsidRPr="001F423D">
        <w:rPr>
          <w:rStyle w:val="IntenseEmphasis"/>
        </w:rPr>
        <w:t xml:space="preserve">íslování stránek </w:t>
      </w:r>
      <w:r w:rsidR="00676A3A" w:rsidRPr="001F423D">
        <w:rPr>
          <w:rStyle w:val="IntenseEmphasis"/>
        </w:rPr>
        <w:t>práce;</w:t>
      </w:r>
    </w:p>
    <w:p w14:paraId="159D3DB0" w14:textId="77777777" w:rsidR="00D054DB" w:rsidRPr="001F423D" w:rsidRDefault="000F1F8E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j</w:t>
      </w:r>
      <w:r w:rsidR="00D054DB" w:rsidRPr="001F423D">
        <w:rPr>
          <w:rStyle w:val="IntenseEmphasis"/>
        </w:rPr>
        <w:t>ednotlivé publikace se uvá</w:t>
      </w:r>
      <w:r w:rsidRPr="001F423D">
        <w:rPr>
          <w:rStyle w:val="IntenseEmphasis"/>
        </w:rPr>
        <w:t>dě</w:t>
      </w:r>
      <w:r w:rsidR="00D054DB" w:rsidRPr="001F423D">
        <w:rPr>
          <w:rStyle w:val="IntenseEmphasis"/>
        </w:rPr>
        <w:t>jí</w:t>
      </w:r>
      <w:r w:rsidRPr="001F423D">
        <w:rPr>
          <w:rStyle w:val="IntenseEmphasis"/>
        </w:rPr>
        <w:t xml:space="preserve"> </w:t>
      </w:r>
      <w:r w:rsidR="00D054DB" w:rsidRPr="001F423D">
        <w:rPr>
          <w:rStyle w:val="IntenseEmphasis"/>
        </w:rPr>
        <w:t>v abecedním po</w:t>
      </w:r>
      <w:r w:rsidRPr="001F423D">
        <w:rPr>
          <w:rStyle w:val="IntenseEmphasis"/>
        </w:rPr>
        <w:t>ř</w:t>
      </w:r>
      <w:r w:rsidR="00D054DB" w:rsidRPr="001F423D">
        <w:rPr>
          <w:rStyle w:val="IntenseEmphasis"/>
        </w:rPr>
        <w:t>adí podle p</w:t>
      </w:r>
      <w:r w:rsidRPr="001F423D">
        <w:rPr>
          <w:rStyle w:val="IntenseEmphasis"/>
        </w:rPr>
        <w:t>ř</w:t>
      </w:r>
      <w:r w:rsidR="00D054DB" w:rsidRPr="001F423D">
        <w:rPr>
          <w:rStyle w:val="IntenseEmphasis"/>
        </w:rPr>
        <w:t>íjmení autor</w:t>
      </w:r>
      <w:r w:rsidRPr="001F423D">
        <w:rPr>
          <w:rStyle w:val="IntenseEmphasis"/>
        </w:rPr>
        <w:t>ů</w:t>
      </w:r>
      <w:r w:rsidR="00D054DB" w:rsidRPr="001F423D">
        <w:rPr>
          <w:rStyle w:val="IntenseEmphasis"/>
        </w:rPr>
        <w:t xml:space="preserve"> a iniciál jeho jména, který se píše za </w:t>
      </w:r>
      <w:r w:rsidRPr="001F423D">
        <w:rPr>
          <w:rStyle w:val="IntenseEmphasis"/>
        </w:rPr>
        <w:t>čárkou</w:t>
      </w:r>
      <w:r w:rsidR="00676A3A" w:rsidRPr="001F423D">
        <w:rPr>
          <w:rStyle w:val="IntenseEmphasis"/>
        </w:rPr>
        <w:t>;</w:t>
      </w:r>
    </w:p>
    <w:p w14:paraId="1EBC27D8" w14:textId="77777777" w:rsidR="000F1F8E" w:rsidRPr="001F423D" w:rsidRDefault="000F1F8E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př</w:t>
      </w:r>
      <w:r w:rsidR="00D054DB" w:rsidRPr="001F423D">
        <w:rPr>
          <w:rStyle w:val="IntenseEmphasis"/>
        </w:rPr>
        <w:t xml:space="preserve">íjmení </w:t>
      </w:r>
      <w:r w:rsidR="00676A3A" w:rsidRPr="001F423D">
        <w:rPr>
          <w:rStyle w:val="IntenseEmphasis"/>
        </w:rPr>
        <w:t>autora se píše velkými písmeny;</w:t>
      </w:r>
    </w:p>
    <w:p w14:paraId="28735B8B" w14:textId="77777777" w:rsidR="000F1F8E" w:rsidRPr="001F423D" w:rsidRDefault="000F1F8E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n</w:t>
      </w:r>
      <w:r w:rsidR="00D054DB" w:rsidRPr="001F423D">
        <w:rPr>
          <w:rStyle w:val="IntenseEmphasis"/>
        </w:rPr>
        <w:t>ázev publikace se zvýraz</w:t>
      </w:r>
      <w:r w:rsidRPr="001F423D">
        <w:rPr>
          <w:rStyle w:val="IntenseEmphasis"/>
        </w:rPr>
        <w:t>ň</w:t>
      </w:r>
      <w:r w:rsidR="00676A3A" w:rsidRPr="001F423D">
        <w:rPr>
          <w:rStyle w:val="IntenseEmphasis"/>
        </w:rPr>
        <w:t>uje kurzívou;</w:t>
      </w:r>
      <w:r w:rsidR="00D054DB" w:rsidRPr="001F423D">
        <w:rPr>
          <w:rStyle w:val="IntenseEmphasis"/>
        </w:rPr>
        <w:t xml:space="preserve"> </w:t>
      </w:r>
    </w:p>
    <w:p w14:paraId="2AF79DE1" w14:textId="77777777" w:rsidR="00D054DB" w:rsidRPr="001F423D" w:rsidRDefault="000F1F8E" w:rsidP="00D054DB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j</w:t>
      </w:r>
      <w:r w:rsidR="00D054DB" w:rsidRPr="001F423D">
        <w:rPr>
          <w:rStyle w:val="IntenseEmphasis"/>
        </w:rPr>
        <w:t>estliže</w:t>
      </w:r>
      <w:r w:rsidRPr="001F423D">
        <w:rPr>
          <w:rStyle w:val="IntenseEmphasis"/>
        </w:rPr>
        <w:t xml:space="preserve"> </w:t>
      </w:r>
      <w:r w:rsidR="00D054DB" w:rsidRPr="001F423D">
        <w:rPr>
          <w:rStyle w:val="IntenseEmphasis"/>
        </w:rPr>
        <w:t>jsou uvedeni více než t</w:t>
      </w:r>
      <w:r w:rsidRPr="001F423D">
        <w:rPr>
          <w:rStyle w:val="IntenseEmphasis"/>
        </w:rPr>
        <w:t>ři</w:t>
      </w:r>
      <w:r w:rsidR="00D054DB" w:rsidRPr="001F423D">
        <w:rPr>
          <w:rStyle w:val="IntenseEmphasis"/>
        </w:rPr>
        <w:t xml:space="preserve"> auto</w:t>
      </w:r>
      <w:r w:rsidRPr="001F423D">
        <w:rPr>
          <w:rStyle w:val="IntenseEmphasis"/>
        </w:rPr>
        <w:t>ř</w:t>
      </w:r>
      <w:r w:rsidR="00D054DB" w:rsidRPr="001F423D">
        <w:rPr>
          <w:rStyle w:val="IntenseEmphasis"/>
        </w:rPr>
        <w:t>i, je možné vypsat hlavního autora s poznámkou „a kol.“</w:t>
      </w:r>
      <w:r w:rsidRPr="001F423D">
        <w:rPr>
          <w:rStyle w:val="IntenseEmphasis"/>
        </w:rPr>
        <w:t>(a kolektiv)</w:t>
      </w:r>
      <w:r w:rsidR="00676A3A" w:rsidRPr="001F423D">
        <w:rPr>
          <w:rStyle w:val="IntenseEmphasis"/>
        </w:rPr>
        <w:t>.</w:t>
      </w:r>
    </w:p>
    <w:p w14:paraId="0FB78278" w14:textId="77777777" w:rsidR="000F1F8E" w:rsidRPr="001F423D" w:rsidRDefault="000F1F8E">
      <w:pPr>
        <w:pStyle w:val="Nadpis"/>
        <w:rPr>
          <w:rStyle w:val="IntenseEmphasis"/>
        </w:rPr>
        <w:sectPr w:rsidR="000F1F8E" w:rsidRPr="001F423D" w:rsidSect="00FF6F58">
          <w:headerReference w:type="default" r:id="rId17"/>
          <w:footerReference w:type="default" r:id="rId18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64" w:name="_Toc37577739"/>
      <w:bookmarkStart w:id="65" w:name="_Toc88120450"/>
      <w:bookmarkStart w:id="66" w:name="_Toc88120687"/>
      <w:bookmarkStart w:id="67" w:name="_Toc88120899"/>
      <w:bookmarkStart w:id="68" w:name="_Toc88121003"/>
      <w:bookmarkStart w:id="69" w:name="_Toc88121046"/>
      <w:bookmarkStart w:id="70" w:name="_Toc88121183"/>
      <w:bookmarkStart w:id="71" w:name="_Toc88121557"/>
      <w:bookmarkStart w:id="72" w:name="_Toc88121614"/>
      <w:bookmarkStart w:id="73" w:name="_Toc88121752"/>
      <w:bookmarkStart w:id="74" w:name="_Toc88122018"/>
      <w:bookmarkStart w:id="75" w:name="_Toc88124623"/>
      <w:bookmarkStart w:id="76" w:name="_Toc88124660"/>
      <w:bookmarkStart w:id="77" w:name="_Toc88124810"/>
      <w:bookmarkStart w:id="78" w:name="_Toc88125793"/>
      <w:bookmarkStart w:id="79" w:name="_Toc88126313"/>
      <w:bookmarkStart w:id="80" w:name="_Toc88126464"/>
      <w:bookmarkStart w:id="81" w:name="_Toc88126531"/>
      <w:bookmarkStart w:id="82" w:name="_Toc88126560"/>
      <w:bookmarkStart w:id="83" w:name="_Toc88126776"/>
      <w:bookmarkStart w:id="84" w:name="_Toc88126866"/>
      <w:bookmarkStart w:id="85" w:name="_Toc88127107"/>
      <w:bookmarkStart w:id="86" w:name="_Toc88127150"/>
      <w:bookmarkStart w:id="87" w:name="_Toc88128515"/>
      <w:bookmarkStart w:id="88" w:name="_Toc107634157"/>
      <w:bookmarkStart w:id="89" w:name="_Toc107635192"/>
      <w:bookmarkStart w:id="90" w:name="_Toc107635232"/>
      <w:bookmarkStart w:id="91" w:name="_Toc107635249"/>
    </w:p>
    <w:p w14:paraId="474F3180" w14:textId="77777777" w:rsidR="00F03DA6" w:rsidRDefault="00F94A83">
      <w:pPr>
        <w:pStyle w:val="Nadpis"/>
      </w:pPr>
      <w:bookmarkStart w:id="92" w:name="_Toc370246092"/>
      <w:r>
        <w:lastRenderedPageBreak/>
        <w:t>Seznam p</w:t>
      </w:r>
      <w:r w:rsidR="00F03DA6">
        <w:t>říloh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75BE96E9" w14:textId="77777777" w:rsidR="00855A83" w:rsidRDefault="00855A83" w:rsidP="00855A83">
      <w:r>
        <w:t>č. 1 Titulní list</w:t>
      </w:r>
    </w:p>
    <w:p w14:paraId="5BCBF0DE" w14:textId="77777777" w:rsidR="00855A83" w:rsidRDefault="00855A83" w:rsidP="00855A83">
      <w:r>
        <w:t>č. 2 Čestné prohlášení</w:t>
      </w:r>
    </w:p>
    <w:p w14:paraId="0DE149E9" w14:textId="77777777" w:rsidR="00855A83" w:rsidRDefault="00855A83" w:rsidP="00855A83">
      <w:r>
        <w:t>č. 3 Poděkování</w:t>
      </w:r>
    </w:p>
    <w:p w14:paraId="1FC39945" w14:textId="77777777" w:rsidR="00855A83" w:rsidRDefault="00855A83" w:rsidP="00F94A83">
      <w:pPr>
        <w:rPr>
          <w:i/>
          <w:lang w:val="en-US"/>
        </w:rPr>
      </w:pPr>
    </w:p>
    <w:p w14:paraId="45A1C0FD" w14:textId="77777777" w:rsidR="00F94A83" w:rsidRPr="001F423D" w:rsidRDefault="00F94A83" w:rsidP="00F94A83">
      <w:pPr>
        <w:rPr>
          <w:rStyle w:val="IntenseEmphasis"/>
        </w:rPr>
      </w:pPr>
      <w:r w:rsidRPr="001F423D">
        <w:rPr>
          <w:rStyle w:val="IntenseEmphasis"/>
        </w:rPr>
        <w:t>Nepovinná část – pokud nemáte žádné přílohy ke své práci, tuto část odstraňte!</w:t>
      </w:r>
    </w:p>
    <w:p w14:paraId="05F4E03A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 xml:space="preserve">Přílohy se zařazují na konec práce. </w:t>
      </w:r>
    </w:p>
    <w:p w14:paraId="1C510C32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Jsou to texty, obrázky, grafy, tabulky, které by přímo v textu byly zbytečně detailní, ale mají být po ruce k dokreslení východisek i výsledku řešení.</w:t>
      </w:r>
    </w:p>
    <w:p w14:paraId="5CF359DC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 xml:space="preserve">Jsou číslovány a v textu se na ně může odkazovat. </w:t>
      </w:r>
    </w:p>
    <w:p w14:paraId="36D9529B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Před první přílohu se umisťuje seznam příloh.</w:t>
      </w:r>
    </w:p>
    <w:p w14:paraId="5A7D2CF7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Každá příloha je označena číslem - např. Tabulka č.. 1, Schéma č. 2, Obrázek č. 3.</w:t>
      </w:r>
    </w:p>
    <w:p w14:paraId="20AD3826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Každá tabulka by měla mít i vlastní název, který stručně vystihuje její obsah.</w:t>
      </w:r>
    </w:p>
    <w:p w14:paraId="370DDC6D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(Tabulka č. 1 Zakázky stavebních prací v roce 2009-2010).</w:t>
      </w:r>
    </w:p>
    <w:p w14:paraId="562CE746" w14:textId="77777777" w:rsidR="00F94A83" w:rsidRPr="001F423D" w:rsidRDefault="00F94A83" w:rsidP="00F94A83">
      <w:pPr>
        <w:numPr>
          <w:ilvl w:val="0"/>
          <w:numId w:val="36"/>
        </w:numPr>
        <w:rPr>
          <w:rStyle w:val="IntenseEmphasis"/>
        </w:rPr>
      </w:pPr>
      <w:r w:rsidRPr="001F423D">
        <w:rPr>
          <w:rStyle w:val="IntenseEmphasis"/>
        </w:rPr>
        <w:t>Pokud je z tabulky vytvořen graf, umístíme jej na stejné stránce jako tabulku.</w:t>
      </w:r>
    </w:p>
    <w:p w14:paraId="161E9CA7" w14:textId="77777777" w:rsidR="00294C06" w:rsidRPr="001D39EF" w:rsidRDefault="00F94A83" w:rsidP="001D39EF">
      <w:pPr>
        <w:rPr>
          <w:b/>
          <w:sz w:val="28"/>
          <w:szCs w:val="28"/>
        </w:rPr>
      </w:pPr>
      <w:r w:rsidRPr="001F423D">
        <w:rPr>
          <w:rStyle w:val="IntenseEmphasis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1D39EF">
        <w:rPr>
          <w:b/>
          <w:sz w:val="28"/>
          <w:szCs w:val="28"/>
        </w:rPr>
        <w:t>Titulní list</w:t>
      </w:r>
      <w:r w:rsidR="00F03DA6" w:rsidRPr="001D39EF">
        <w:rPr>
          <w:b/>
          <w:sz w:val="28"/>
          <w:szCs w:val="28"/>
        </w:rPr>
        <w:t xml:space="preserve"> </w:t>
      </w:r>
    </w:p>
    <w:p w14:paraId="0562CB0E" w14:textId="77777777" w:rsidR="001B6F92" w:rsidRPr="008471FB" w:rsidRDefault="001B6F92" w:rsidP="00F94A83">
      <w:pPr>
        <w:ind w:left="720"/>
        <w:rPr>
          <w:i/>
        </w:rPr>
      </w:pPr>
    </w:p>
    <w:sectPr w:rsidR="001B6F92" w:rsidRPr="008471FB" w:rsidSect="000F1F8E">
      <w:headerReference w:type="default" r:id="rId19"/>
      <w:footerReference w:type="default" r:id="rId20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0F0B7" w14:textId="77777777" w:rsidR="00993DC1" w:rsidRDefault="00993DC1">
      <w:r>
        <w:separator/>
      </w:r>
    </w:p>
    <w:p w14:paraId="50AF7246" w14:textId="77777777" w:rsidR="00993DC1" w:rsidRDefault="00993DC1"/>
  </w:endnote>
  <w:endnote w:type="continuationSeparator" w:id="0">
    <w:p w14:paraId="5846A729" w14:textId="77777777" w:rsidR="00993DC1" w:rsidRDefault="00993DC1">
      <w:r>
        <w:continuationSeparator/>
      </w:r>
    </w:p>
    <w:p w14:paraId="2987B054" w14:textId="77777777" w:rsidR="00993DC1" w:rsidRDefault="00993D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E253" w14:textId="77777777" w:rsidR="008471FB" w:rsidRDefault="008471FB">
    <w:pPr>
      <w:pStyle w:val="Footer"/>
      <w:jc w:val="center"/>
    </w:pPr>
  </w:p>
  <w:p w14:paraId="23DE523C" w14:textId="77777777"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FD37F" w14:textId="77777777" w:rsidR="008471FB" w:rsidRPr="00FF6F58" w:rsidRDefault="008471FB" w:rsidP="00FF6F58">
    <w:pPr>
      <w:pStyle w:val="Footer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D967BB">
      <w:rPr>
        <w:b/>
        <w:noProof/>
      </w:rPr>
      <w:t>11</w:t>
    </w:r>
    <w:r w:rsidRPr="00FF6F58">
      <w:rPr>
        <w:b/>
      </w:rPr>
      <w:fldChar w:fldCharType="end"/>
    </w:r>
  </w:p>
  <w:p w14:paraId="110FFD37" w14:textId="77777777" w:rsidR="008471FB" w:rsidRDefault="008471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56223" w14:textId="77777777" w:rsidR="00FF6F58" w:rsidRDefault="00FF6F58">
    <w:pPr>
      <w:pStyle w:val="Footer"/>
      <w:jc w:val="center"/>
    </w:pPr>
  </w:p>
  <w:p w14:paraId="07547A01" w14:textId="77777777"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6B1DF" w14:textId="77777777" w:rsidR="00993DC1" w:rsidRDefault="00993DC1">
      <w:r>
        <w:separator/>
      </w:r>
    </w:p>
    <w:p w14:paraId="2932978C" w14:textId="77777777" w:rsidR="00993DC1" w:rsidRDefault="00993DC1"/>
  </w:footnote>
  <w:footnote w:type="continuationSeparator" w:id="0">
    <w:p w14:paraId="54C472BA" w14:textId="77777777" w:rsidR="00993DC1" w:rsidRDefault="00993DC1">
      <w:r>
        <w:continuationSeparator/>
      </w:r>
    </w:p>
    <w:p w14:paraId="0F723446" w14:textId="77777777" w:rsidR="00993DC1" w:rsidRDefault="00993D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DCEAD" w14:textId="77777777"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9F8EF" w14:textId="1D5A59AB" w:rsidR="00657ACD" w:rsidRDefault="00D054DB" w:rsidP="00D054DB">
    <w:pPr>
      <w:pStyle w:val="Body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216F9B">
      <w:rPr>
        <w:b w:val="0"/>
        <w:sz w:val="20"/>
        <w:szCs w:val="20"/>
      </w:rPr>
      <w:t>Bachar Hanna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 xml:space="preserve">IT4, </w:t>
    </w:r>
    <w:r w:rsidR="00216F9B">
      <w:rPr>
        <w:b w:val="0"/>
        <w:sz w:val="20"/>
        <w:szCs w:val="20"/>
      </w:rPr>
      <w:t>2021/2022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E0A41" w14:textId="77777777"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multi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hybridMultilevel"/>
    <w:tmpl w:val="FA3802DC"/>
    <w:lvl w:ilvl="0" w:tplc="93C20A0C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 w:tplc="AEE2C524">
      <w:numFmt w:val="decimal"/>
      <w:lvlText w:val=""/>
      <w:lvlJc w:val="left"/>
    </w:lvl>
    <w:lvl w:ilvl="2" w:tplc="8BA6F1AE">
      <w:numFmt w:val="decimal"/>
      <w:lvlText w:val=""/>
      <w:lvlJc w:val="left"/>
    </w:lvl>
    <w:lvl w:ilvl="3" w:tplc="4954A1C4">
      <w:numFmt w:val="decimal"/>
      <w:lvlText w:val=""/>
      <w:lvlJc w:val="left"/>
    </w:lvl>
    <w:lvl w:ilvl="4" w:tplc="654A5EA6">
      <w:numFmt w:val="decimal"/>
      <w:lvlText w:val=""/>
      <w:lvlJc w:val="left"/>
    </w:lvl>
    <w:lvl w:ilvl="5" w:tplc="8C44A88C">
      <w:numFmt w:val="decimal"/>
      <w:lvlText w:val=""/>
      <w:lvlJc w:val="left"/>
    </w:lvl>
    <w:lvl w:ilvl="6" w:tplc="8B6C3A52">
      <w:numFmt w:val="decimal"/>
      <w:lvlText w:val=""/>
      <w:lvlJc w:val="left"/>
    </w:lvl>
    <w:lvl w:ilvl="7" w:tplc="B2562942">
      <w:numFmt w:val="decimal"/>
      <w:lvlText w:val=""/>
      <w:lvlJc w:val="left"/>
    </w:lvl>
    <w:lvl w:ilvl="8" w:tplc="2FECC5E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974A935E"/>
    <w:lvl w:ilvl="0" w:tplc="AE487204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 w:tplc="64C44966">
      <w:numFmt w:val="decimal"/>
      <w:lvlText w:val=""/>
      <w:lvlJc w:val="left"/>
    </w:lvl>
    <w:lvl w:ilvl="2" w:tplc="1EB450D0">
      <w:numFmt w:val="decimal"/>
      <w:lvlText w:val=""/>
      <w:lvlJc w:val="left"/>
    </w:lvl>
    <w:lvl w:ilvl="3" w:tplc="95D0FAE2">
      <w:numFmt w:val="decimal"/>
      <w:lvlText w:val=""/>
      <w:lvlJc w:val="left"/>
    </w:lvl>
    <w:lvl w:ilvl="4" w:tplc="612EB634">
      <w:numFmt w:val="decimal"/>
      <w:lvlText w:val=""/>
      <w:lvlJc w:val="left"/>
    </w:lvl>
    <w:lvl w:ilvl="5" w:tplc="7CCCFCA6">
      <w:numFmt w:val="decimal"/>
      <w:lvlText w:val=""/>
      <w:lvlJc w:val="left"/>
    </w:lvl>
    <w:lvl w:ilvl="6" w:tplc="2CAC455A">
      <w:numFmt w:val="decimal"/>
      <w:lvlText w:val=""/>
      <w:lvlJc w:val="left"/>
    </w:lvl>
    <w:lvl w:ilvl="7" w:tplc="17DCDCC6">
      <w:numFmt w:val="decimal"/>
      <w:lvlText w:val=""/>
      <w:lvlJc w:val="left"/>
    </w:lvl>
    <w:lvl w:ilvl="8" w:tplc="4C2A5EFE">
      <w:numFmt w:val="decimal"/>
      <w:lvlText w:val=""/>
      <w:lvlJc w:val="left"/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hybridMultilevel"/>
    <w:tmpl w:val="0405001D"/>
    <w:lvl w:ilvl="0" w:tplc="AED8158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3A4CBFF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DC42738C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37029E4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76649B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DEFADBF2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5AF01234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F387A3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1E7CF39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hybridMultilevel"/>
    <w:tmpl w:val="8F924AEA"/>
    <w:lvl w:ilvl="0" w:tplc="39B2D3E4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  <w:lvl w:ilvl="1" w:tplc="5ED2FC86">
      <w:numFmt w:val="decimal"/>
      <w:lvlText w:val=""/>
      <w:lvlJc w:val="left"/>
    </w:lvl>
    <w:lvl w:ilvl="2" w:tplc="45425666">
      <w:numFmt w:val="decimal"/>
      <w:lvlText w:val=""/>
      <w:lvlJc w:val="left"/>
    </w:lvl>
    <w:lvl w:ilvl="3" w:tplc="D72646BA">
      <w:numFmt w:val="decimal"/>
      <w:lvlText w:val=""/>
      <w:lvlJc w:val="left"/>
    </w:lvl>
    <w:lvl w:ilvl="4" w:tplc="C304F8DA">
      <w:numFmt w:val="decimal"/>
      <w:lvlText w:val=""/>
      <w:lvlJc w:val="left"/>
    </w:lvl>
    <w:lvl w:ilvl="5" w:tplc="50DEA826">
      <w:numFmt w:val="decimal"/>
      <w:lvlText w:val=""/>
      <w:lvlJc w:val="left"/>
    </w:lvl>
    <w:lvl w:ilvl="6" w:tplc="2B00F0F4">
      <w:numFmt w:val="decimal"/>
      <w:lvlText w:val=""/>
      <w:lvlJc w:val="left"/>
    </w:lvl>
    <w:lvl w:ilvl="7" w:tplc="5178F6CE">
      <w:numFmt w:val="decimal"/>
      <w:lvlText w:val=""/>
      <w:lvlJc w:val="left"/>
    </w:lvl>
    <w:lvl w:ilvl="8" w:tplc="C158FBCC">
      <w:numFmt w:val="decimal"/>
      <w:lvlText w:val=""/>
      <w:lvlJc w:val="left"/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2"/>
  </w:num>
  <w:num w:numId="3">
    <w:abstractNumId w:val="24"/>
  </w:num>
  <w:num w:numId="4">
    <w:abstractNumId w:val="41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7"/>
  </w:num>
  <w:num w:numId="19">
    <w:abstractNumId w:val="38"/>
  </w:num>
  <w:num w:numId="20">
    <w:abstractNumId w:val="12"/>
  </w:num>
  <w:num w:numId="21">
    <w:abstractNumId w:val="27"/>
  </w:num>
  <w:num w:numId="22">
    <w:abstractNumId w:val="40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4"/>
  </w:num>
  <w:num w:numId="28">
    <w:abstractNumId w:val="14"/>
  </w:num>
  <w:num w:numId="29">
    <w:abstractNumId w:val="25"/>
  </w:num>
  <w:num w:numId="30">
    <w:abstractNumId w:val="23"/>
  </w:num>
  <w:num w:numId="31">
    <w:abstractNumId w:val="36"/>
  </w:num>
  <w:num w:numId="32">
    <w:abstractNumId w:val="20"/>
  </w:num>
  <w:num w:numId="33">
    <w:abstractNumId w:val="29"/>
  </w:num>
  <w:num w:numId="34">
    <w:abstractNumId w:val="35"/>
  </w:num>
  <w:num w:numId="35">
    <w:abstractNumId w:val="39"/>
  </w:num>
  <w:num w:numId="36">
    <w:abstractNumId w:val="26"/>
  </w:num>
  <w:num w:numId="37">
    <w:abstractNumId w:val="16"/>
  </w:num>
  <w:num w:numId="38">
    <w:abstractNumId w:val="33"/>
  </w:num>
  <w:num w:numId="39">
    <w:abstractNumId w:val="22"/>
  </w:num>
  <w:num w:numId="40">
    <w:abstractNumId w:val="19"/>
  </w:num>
  <w:num w:numId="41">
    <w:abstractNumId w:val="28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A8"/>
    <w:rsid w:val="00003839"/>
    <w:rsid w:val="00007916"/>
    <w:rsid w:val="00010EBE"/>
    <w:rsid w:val="00013C2E"/>
    <w:rsid w:val="000306A5"/>
    <w:rsid w:val="00046525"/>
    <w:rsid w:val="00052600"/>
    <w:rsid w:val="00055845"/>
    <w:rsid w:val="000700A3"/>
    <w:rsid w:val="00071ADE"/>
    <w:rsid w:val="00094986"/>
    <w:rsid w:val="000B40C6"/>
    <w:rsid w:val="000E5212"/>
    <w:rsid w:val="000E7812"/>
    <w:rsid w:val="000F1F8E"/>
    <w:rsid w:val="000F4514"/>
    <w:rsid w:val="000F5ED1"/>
    <w:rsid w:val="000F7CFE"/>
    <w:rsid w:val="00100BAA"/>
    <w:rsid w:val="00106D4A"/>
    <w:rsid w:val="0012006F"/>
    <w:rsid w:val="00124826"/>
    <w:rsid w:val="00131D49"/>
    <w:rsid w:val="001333DD"/>
    <w:rsid w:val="00137BB1"/>
    <w:rsid w:val="00157365"/>
    <w:rsid w:val="001676A8"/>
    <w:rsid w:val="00171FCE"/>
    <w:rsid w:val="00182E2F"/>
    <w:rsid w:val="001A06C7"/>
    <w:rsid w:val="001A3D87"/>
    <w:rsid w:val="001A5D36"/>
    <w:rsid w:val="001B6F92"/>
    <w:rsid w:val="001B758C"/>
    <w:rsid w:val="001C5A54"/>
    <w:rsid w:val="001D01EA"/>
    <w:rsid w:val="001D39EF"/>
    <w:rsid w:val="001F423D"/>
    <w:rsid w:val="002039DE"/>
    <w:rsid w:val="0020681D"/>
    <w:rsid w:val="00216F9B"/>
    <w:rsid w:val="00230592"/>
    <w:rsid w:val="00246821"/>
    <w:rsid w:val="00266299"/>
    <w:rsid w:val="002810D2"/>
    <w:rsid w:val="00286700"/>
    <w:rsid w:val="00294C06"/>
    <w:rsid w:val="002F3109"/>
    <w:rsid w:val="00320CEC"/>
    <w:rsid w:val="00331AC0"/>
    <w:rsid w:val="00352DBA"/>
    <w:rsid w:val="00354B57"/>
    <w:rsid w:val="003652EE"/>
    <w:rsid w:val="00366000"/>
    <w:rsid w:val="003826F1"/>
    <w:rsid w:val="00382B9C"/>
    <w:rsid w:val="0038349D"/>
    <w:rsid w:val="003844A7"/>
    <w:rsid w:val="0038510F"/>
    <w:rsid w:val="0039233D"/>
    <w:rsid w:val="003A1EED"/>
    <w:rsid w:val="003B05B9"/>
    <w:rsid w:val="003B2FB6"/>
    <w:rsid w:val="003C242E"/>
    <w:rsid w:val="003C49A1"/>
    <w:rsid w:val="0040129A"/>
    <w:rsid w:val="00403842"/>
    <w:rsid w:val="00405677"/>
    <w:rsid w:val="0041776D"/>
    <w:rsid w:val="0042511B"/>
    <w:rsid w:val="00463B63"/>
    <w:rsid w:val="00483A69"/>
    <w:rsid w:val="00486309"/>
    <w:rsid w:val="004A12E0"/>
    <w:rsid w:val="004D7B86"/>
    <w:rsid w:val="004F43B1"/>
    <w:rsid w:val="0050355E"/>
    <w:rsid w:val="00560F3D"/>
    <w:rsid w:val="00570D9F"/>
    <w:rsid w:val="00576008"/>
    <w:rsid w:val="005A76D5"/>
    <w:rsid w:val="005B614E"/>
    <w:rsid w:val="005C3F03"/>
    <w:rsid w:val="005C5DF3"/>
    <w:rsid w:val="005D5EFD"/>
    <w:rsid w:val="005F3335"/>
    <w:rsid w:val="006022A1"/>
    <w:rsid w:val="00614852"/>
    <w:rsid w:val="00625B9C"/>
    <w:rsid w:val="00630BCB"/>
    <w:rsid w:val="0063667D"/>
    <w:rsid w:val="00657ACD"/>
    <w:rsid w:val="00662A2C"/>
    <w:rsid w:val="00676A3A"/>
    <w:rsid w:val="00680144"/>
    <w:rsid w:val="0068771D"/>
    <w:rsid w:val="006A1E3D"/>
    <w:rsid w:val="006A37F2"/>
    <w:rsid w:val="006A385E"/>
    <w:rsid w:val="006C2C63"/>
    <w:rsid w:val="006E2B97"/>
    <w:rsid w:val="00700044"/>
    <w:rsid w:val="0070453C"/>
    <w:rsid w:val="0070571A"/>
    <w:rsid w:val="007117A3"/>
    <w:rsid w:val="00721DEB"/>
    <w:rsid w:val="007457C1"/>
    <w:rsid w:val="00747A9D"/>
    <w:rsid w:val="00756E7C"/>
    <w:rsid w:val="00757794"/>
    <w:rsid w:val="00786712"/>
    <w:rsid w:val="007961F5"/>
    <w:rsid w:val="007A1DA7"/>
    <w:rsid w:val="007A43BB"/>
    <w:rsid w:val="007C3CBA"/>
    <w:rsid w:val="007C4434"/>
    <w:rsid w:val="007E0C4B"/>
    <w:rsid w:val="00802D4F"/>
    <w:rsid w:val="00811BD3"/>
    <w:rsid w:val="00821DC5"/>
    <w:rsid w:val="00832CA7"/>
    <w:rsid w:val="00837063"/>
    <w:rsid w:val="0084077D"/>
    <w:rsid w:val="008471FB"/>
    <w:rsid w:val="00855A83"/>
    <w:rsid w:val="00871E79"/>
    <w:rsid w:val="00876204"/>
    <w:rsid w:val="00886427"/>
    <w:rsid w:val="00890922"/>
    <w:rsid w:val="00896E56"/>
    <w:rsid w:val="008A4E65"/>
    <w:rsid w:val="008B6730"/>
    <w:rsid w:val="008D3425"/>
    <w:rsid w:val="008E393E"/>
    <w:rsid w:val="00907764"/>
    <w:rsid w:val="00917522"/>
    <w:rsid w:val="0093456E"/>
    <w:rsid w:val="00940795"/>
    <w:rsid w:val="00964E56"/>
    <w:rsid w:val="0096535C"/>
    <w:rsid w:val="009807D3"/>
    <w:rsid w:val="009838D2"/>
    <w:rsid w:val="009910B6"/>
    <w:rsid w:val="00993DC1"/>
    <w:rsid w:val="009C0CA9"/>
    <w:rsid w:val="00A00297"/>
    <w:rsid w:val="00A0246F"/>
    <w:rsid w:val="00A0304C"/>
    <w:rsid w:val="00A07699"/>
    <w:rsid w:val="00A1344E"/>
    <w:rsid w:val="00A15971"/>
    <w:rsid w:val="00A26AE4"/>
    <w:rsid w:val="00A47121"/>
    <w:rsid w:val="00A53909"/>
    <w:rsid w:val="00A93C26"/>
    <w:rsid w:val="00AB18DA"/>
    <w:rsid w:val="00AD0ABC"/>
    <w:rsid w:val="00AD33B9"/>
    <w:rsid w:val="00AF2722"/>
    <w:rsid w:val="00B103FF"/>
    <w:rsid w:val="00B5068D"/>
    <w:rsid w:val="00B56271"/>
    <w:rsid w:val="00B8449A"/>
    <w:rsid w:val="00B97E74"/>
    <w:rsid w:val="00BA66BA"/>
    <w:rsid w:val="00BC1732"/>
    <w:rsid w:val="00BC59B2"/>
    <w:rsid w:val="00BF0391"/>
    <w:rsid w:val="00C34315"/>
    <w:rsid w:val="00C4554C"/>
    <w:rsid w:val="00C71746"/>
    <w:rsid w:val="00C76D84"/>
    <w:rsid w:val="00C77FDC"/>
    <w:rsid w:val="00C91564"/>
    <w:rsid w:val="00C942D1"/>
    <w:rsid w:val="00CA3973"/>
    <w:rsid w:val="00CB42DB"/>
    <w:rsid w:val="00CC1DEF"/>
    <w:rsid w:val="00CC7366"/>
    <w:rsid w:val="00CD045C"/>
    <w:rsid w:val="00CD2E16"/>
    <w:rsid w:val="00CE2D58"/>
    <w:rsid w:val="00CF1581"/>
    <w:rsid w:val="00CF7670"/>
    <w:rsid w:val="00D04AE6"/>
    <w:rsid w:val="00D0502D"/>
    <w:rsid w:val="00D054DB"/>
    <w:rsid w:val="00D12AB2"/>
    <w:rsid w:val="00D13B39"/>
    <w:rsid w:val="00D17DE7"/>
    <w:rsid w:val="00D258B9"/>
    <w:rsid w:val="00D301B4"/>
    <w:rsid w:val="00D41AB3"/>
    <w:rsid w:val="00D433EA"/>
    <w:rsid w:val="00D714D9"/>
    <w:rsid w:val="00D72EB1"/>
    <w:rsid w:val="00D75539"/>
    <w:rsid w:val="00D765BF"/>
    <w:rsid w:val="00D76896"/>
    <w:rsid w:val="00D92D12"/>
    <w:rsid w:val="00D967BB"/>
    <w:rsid w:val="00DB42AE"/>
    <w:rsid w:val="00DC69C9"/>
    <w:rsid w:val="00E15D00"/>
    <w:rsid w:val="00E15FA1"/>
    <w:rsid w:val="00E219C1"/>
    <w:rsid w:val="00E41AE1"/>
    <w:rsid w:val="00E54105"/>
    <w:rsid w:val="00E5416C"/>
    <w:rsid w:val="00E9780B"/>
    <w:rsid w:val="00EA4374"/>
    <w:rsid w:val="00EA693D"/>
    <w:rsid w:val="00EA7DAF"/>
    <w:rsid w:val="00EB0D51"/>
    <w:rsid w:val="00EB4326"/>
    <w:rsid w:val="00EC41DD"/>
    <w:rsid w:val="00ED3D4C"/>
    <w:rsid w:val="00EE6E4A"/>
    <w:rsid w:val="00EF224A"/>
    <w:rsid w:val="00F03DA6"/>
    <w:rsid w:val="00F22EB3"/>
    <w:rsid w:val="00F45C54"/>
    <w:rsid w:val="00F8275C"/>
    <w:rsid w:val="00F94A83"/>
    <w:rsid w:val="00FA49D9"/>
    <w:rsid w:val="00FB378E"/>
    <w:rsid w:val="00FC1F9B"/>
    <w:rsid w:val="00FD610B"/>
    <w:rsid w:val="00FE5313"/>
    <w:rsid w:val="00FF6F58"/>
    <w:rsid w:val="00FF74D6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semiHidden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semiHidden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paragraph" w:styleId="NormalWeb">
    <w:name w:val="Normal (Web)"/>
    <w:basedOn w:val="Normal"/>
    <w:uiPriority w:val="99"/>
    <w:unhideWhenUsed/>
    <w:rsid w:val="00EA7DAF"/>
    <w:pPr>
      <w:spacing w:before="100" w:beforeAutospacing="1" w:after="100" w:afterAutospacing="1" w:line="240" w:lineRule="auto"/>
      <w:jc w:val="left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FD2A013C80FC14385412CFAA9695267" ma:contentTypeVersion="10" ma:contentTypeDescription="Vytvoří nový dokument" ma:contentTypeScope="" ma:versionID="517a40967d1d906175d128f90b0f9e94">
  <xsd:schema xmlns:xsd="http://www.w3.org/2001/XMLSchema" xmlns:xs="http://www.w3.org/2001/XMLSchema" xmlns:p="http://schemas.microsoft.com/office/2006/metadata/properties" xmlns:ns2="fce2d5ef-b06a-4933-bcfa-7fc95f7f8be3" xmlns:ns3="bb4d8078-d11c-4eac-87f3-0b4fabbbd9d2" targetNamespace="http://schemas.microsoft.com/office/2006/metadata/properties" ma:root="true" ma:fieldsID="b03d606114f312e664bc6b55072d0ffd" ns2:_="" ns3:_="">
    <xsd:import namespace="fce2d5ef-b06a-4933-bcfa-7fc95f7f8be3"/>
    <xsd:import namespace="bb4d8078-d11c-4eac-87f3-0b4fabbbd9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2d5ef-b06a-4933-bcfa-7fc95f7f8b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d8078-d11c-4eac-87f3-0b4fabbbd9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C3C392-F411-4BBB-8226-411A7B5548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e2d5ef-b06a-4933-bcfa-7fc95f7f8be3"/>
    <ds:schemaRef ds:uri="bb4d8078-d11c-4eac-87f3-0b4fabbbd9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554DDA-B9CF-47B3-AEBF-A0B50F725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75</TotalTime>
  <Pages>14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bacharboii@gmail.com</cp:lastModifiedBy>
  <cp:revision>5</cp:revision>
  <cp:lastPrinted>2004-11-12T21:05:00Z</cp:lastPrinted>
  <dcterms:created xsi:type="dcterms:W3CDTF">2022-01-03T21:40:00Z</dcterms:created>
  <dcterms:modified xsi:type="dcterms:W3CDTF">2022-01-03T22:53:00Z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